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Borders>
          <w:top w:val="single" w:sz="4" w:space="0" w:color="auto"/>
          <w:bottom w:val="single" w:sz="4" w:space="0" w:color="auto"/>
          <w:insideH w:val="single" w:sz="4" w:space="0" w:color="auto"/>
          <w:insideV w:val="single" w:sz="4" w:space="0" w:color="auto"/>
        </w:tblBorders>
        <w:tblLayout w:type="fixed"/>
        <w:tblCellMar>
          <w:top w:w="57" w:type="dxa"/>
          <w:left w:w="0" w:type="dxa"/>
          <w:bottom w:w="57" w:type="dxa"/>
          <w:right w:w="0" w:type="dxa"/>
        </w:tblCellMar>
        <w:tblLook w:val="0000" w:firstRow="0" w:lastRow="0" w:firstColumn="0" w:lastColumn="0" w:noHBand="0" w:noVBand="0"/>
      </w:tblPr>
      <w:tblGrid>
        <w:gridCol w:w="2030"/>
        <w:gridCol w:w="2365"/>
        <w:gridCol w:w="2126"/>
        <w:gridCol w:w="3118"/>
      </w:tblGrid>
      <w:tr w:rsidR="000C3814" w14:paraId="156CCD4B" w14:textId="77777777" w:rsidTr="00C26C71">
        <w:tc>
          <w:tcPr>
            <w:tcW w:w="9639" w:type="dxa"/>
            <w:gridSpan w:val="4"/>
          </w:tcPr>
          <w:p w14:paraId="4328F5DC" w14:textId="77777777" w:rsidR="000C3814" w:rsidRDefault="000C3814" w:rsidP="000C3814">
            <w:pPr>
              <w:pStyle w:val="Heading3"/>
              <w:numPr>
                <w:ilvl w:val="0"/>
                <w:numId w:val="0"/>
              </w:numPr>
              <w:ind w:left="360" w:hanging="360"/>
            </w:pPr>
            <w:r>
              <w:t>About your Research</w:t>
            </w:r>
          </w:p>
        </w:tc>
      </w:tr>
      <w:tr w:rsidR="0082020C" w14:paraId="2FEBD29C" w14:textId="77777777" w:rsidTr="006B579A">
        <w:tc>
          <w:tcPr>
            <w:tcW w:w="2030" w:type="dxa"/>
          </w:tcPr>
          <w:p w14:paraId="0A0C7DF5" w14:textId="77777777" w:rsidR="0082020C" w:rsidRPr="00CB15D7" w:rsidRDefault="00147514" w:rsidP="00D65B56">
            <w:pPr>
              <w:pStyle w:val="Headerdetails"/>
              <w:rPr>
                <w:b/>
              </w:rPr>
            </w:pPr>
            <w:r>
              <w:rPr>
                <w:b/>
              </w:rPr>
              <w:t>PhD</w:t>
            </w:r>
            <w:r w:rsidR="0082020C" w:rsidRPr="00CB15D7">
              <w:rPr>
                <w:b/>
              </w:rPr>
              <w:t xml:space="preserve"> title:</w:t>
            </w:r>
          </w:p>
        </w:tc>
        <w:tc>
          <w:tcPr>
            <w:tcW w:w="7609" w:type="dxa"/>
            <w:gridSpan w:val="3"/>
          </w:tcPr>
          <w:p w14:paraId="1C48CCF7" w14:textId="53146FC4" w:rsidR="0082020C" w:rsidRDefault="00B721FE" w:rsidP="00D65B56">
            <w:pPr>
              <w:pStyle w:val="Headerdetails"/>
            </w:pPr>
            <w:r w:rsidRPr="00B721FE">
              <w:t>Sustainable Resource Allocation in Urban School Settings (STRAUSS)</w:t>
            </w:r>
          </w:p>
        </w:tc>
      </w:tr>
      <w:tr w:rsidR="00147514" w14:paraId="79164203" w14:textId="77777777" w:rsidTr="006B579A">
        <w:tc>
          <w:tcPr>
            <w:tcW w:w="2030" w:type="dxa"/>
          </w:tcPr>
          <w:p w14:paraId="04FB6AF7" w14:textId="77777777" w:rsidR="00147514" w:rsidRPr="00CB15D7" w:rsidRDefault="00147514" w:rsidP="00147514">
            <w:pPr>
              <w:pStyle w:val="Headerdetails"/>
              <w:rPr>
                <w:b/>
              </w:rPr>
            </w:pPr>
            <w:r>
              <w:rPr>
                <w:b/>
              </w:rPr>
              <w:t>Student name</w:t>
            </w:r>
            <w:r w:rsidRPr="00CB15D7">
              <w:rPr>
                <w:b/>
              </w:rPr>
              <w:t>:</w:t>
            </w:r>
          </w:p>
        </w:tc>
        <w:tc>
          <w:tcPr>
            <w:tcW w:w="7609" w:type="dxa"/>
            <w:gridSpan w:val="3"/>
          </w:tcPr>
          <w:p w14:paraId="3C43335D" w14:textId="667D876B" w:rsidR="00147514" w:rsidRDefault="00B721FE" w:rsidP="00147514">
            <w:pPr>
              <w:pStyle w:val="Headerdetails"/>
            </w:pPr>
            <w:r>
              <w:t>Andrew Poile</w:t>
            </w:r>
          </w:p>
        </w:tc>
      </w:tr>
      <w:tr w:rsidR="00147514" w14:paraId="135B970F" w14:textId="77777777" w:rsidTr="006B579A">
        <w:tc>
          <w:tcPr>
            <w:tcW w:w="2030" w:type="dxa"/>
          </w:tcPr>
          <w:p w14:paraId="65EF5503" w14:textId="77777777" w:rsidR="00147514" w:rsidRPr="00CB15D7" w:rsidRDefault="00147514" w:rsidP="00147514">
            <w:pPr>
              <w:pStyle w:val="Headerdetails"/>
              <w:rPr>
                <w:b/>
              </w:rPr>
            </w:pPr>
            <w:r>
              <w:rPr>
                <w:b/>
              </w:rPr>
              <w:t>Supervisor(s)</w:t>
            </w:r>
            <w:r w:rsidRPr="00CB15D7">
              <w:rPr>
                <w:b/>
              </w:rPr>
              <w:t>:</w:t>
            </w:r>
          </w:p>
        </w:tc>
        <w:tc>
          <w:tcPr>
            <w:tcW w:w="7609" w:type="dxa"/>
            <w:gridSpan w:val="3"/>
          </w:tcPr>
          <w:p w14:paraId="299D51E5" w14:textId="241EA12D" w:rsidR="00147514" w:rsidRDefault="009251C3" w:rsidP="00147514">
            <w:pPr>
              <w:pStyle w:val="Headerdetails"/>
            </w:pPr>
            <w:r w:rsidRPr="005C4756">
              <w:t>Dr Baharak Rastegari</w:t>
            </w:r>
            <w:r>
              <w:t xml:space="preserve">, </w:t>
            </w:r>
            <w:r w:rsidR="005C4756" w:rsidRPr="005C4756">
              <w:t>Prof Sebastian Stein</w:t>
            </w:r>
            <w:r w:rsidR="005C4756">
              <w:t xml:space="preserve">, </w:t>
            </w:r>
            <w:r w:rsidR="0009774D" w:rsidRPr="0009774D">
              <w:t>Dr Vahid Yazdanpanah</w:t>
            </w:r>
          </w:p>
        </w:tc>
      </w:tr>
      <w:tr w:rsidR="002B44CF" w14:paraId="4975611F" w14:textId="77777777" w:rsidTr="006B579A">
        <w:tc>
          <w:tcPr>
            <w:tcW w:w="2030" w:type="dxa"/>
          </w:tcPr>
          <w:p w14:paraId="3BBEDE43" w14:textId="77777777" w:rsidR="002B44CF" w:rsidRPr="00CB15D7" w:rsidRDefault="002B44CF" w:rsidP="00147514">
            <w:pPr>
              <w:pStyle w:val="Headerdetails"/>
              <w:rPr>
                <w:b/>
              </w:rPr>
            </w:pPr>
            <w:r>
              <w:rPr>
                <w:b/>
              </w:rPr>
              <w:t>Ethics No.</w:t>
            </w:r>
            <w:r w:rsidR="000C3814">
              <w:rPr>
                <w:b/>
              </w:rPr>
              <w:br/>
              <w:t xml:space="preserve">(if </w:t>
            </w:r>
            <w:r w:rsidR="00182CBE">
              <w:rPr>
                <w:b/>
              </w:rPr>
              <w:t>appropriate</w:t>
            </w:r>
            <w:r w:rsidR="000C3814">
              <w:rPr>
                <w:b/>
              </w:rPr>
              <w:t>)</w:t>
            </w:r>
          </w:p>
        </w:tc>
        <w:tc>
          <w:tcPr>
            <w:tcW w:w="7609" w:type="dxa"/>
            <w:gridSpan w:val="3"/>
          </w:tcPr>
          <w:p w14:paraId="24617294" w14:textId="77777777" w:rsidR="002B44CF" w:rsidRPr="000C3814" w:rsidRDefault="002B44CF" w:rsidP="00147514">
            <w:pPr>
              <w:pStyle w:val="Headerdetails"/>
            </w:pPr>
          </w:p>
        </w:tc>
      </w:tr>
      <w:tr w:rsidR="000C3814" w14:paraId="3D0C2EA1" w14:textId="77777777" w:rsidTr="00502FA3">
        <w:tc>
          <w:tcPr>
            <w:tcW w:w="9639" w:type="dxa"/>
            <w:gridSpan w:val="4"/>
          </w:tcPr>
          <w:p w14:paraId="371BB56F" w14:textId="77777777" w:rsidR="000C3814" w:rsidRDefault="000C3814" w:rsidP="000C3814">
            <w:pPr>
              <w:pStyle w:val="Heading3"/>
              <w:numPr>
                <w:ilvl w:val="0"/>
                <w:numId w:val="0"/>
              </w:numPr>
              <w:ind w:left="360" w:hanging="360"/>
            </w:pPr>
            <w:r>
              <w:t>About this plan</w:t>
            </w:r>
          </w:p>
        </w:tc>
      </w:tr>
      <w:tr w:rsidR="00182CBE" w14:paraId="3DA8B91D" w14:textId="77777777" w:rsidTr="00175861">
        <w:tc>
          <w:tcPr>
            <w:tcW w:w="2030" w:type="dxa"/>
          </w:tcPr>
          <w:p w14:paraId="17659F06" w14:textId="77777777" w:rsidR="00182CBE" w:rsidRPr="00CB15D7" w:rsidRDefault="00182CBE" w:rsidP="00DA4F85">
            <w:pPr>
              <w:pStyle w:val="Tabletext"/>
            </w:pPr>
            <w:r w:rsidRPr="00CB15D7">
              <w:t>Date</w:t>
            </w:r>
            <w:r>
              <w:t xml:space="preserve"> of plan</w:t>
            </w:r>
            <w:r w:rsidRPr="00CB15D7">
              <w:t>:</w:t>
            </w:r>
          </w:p>
        </w:tc>
        <w:tc>
          <w:tcPr>
            <w:tcW w:w="2365" w:type="dxa"/>
          </w:tcPr>
          <w:p w14:paraId="30925610" w14:textId="473C1671" w:rsidR="00182CBE" w:rsidRDefault="00BB5DB8" w:rsidP="00DA4F85">
            <w:pPr>
              <w:pStyle w:val="Tabletext"/>
            </w:pPr>
            <w:r>
              <w:t>22</w:t>
            </w:r>
            <w:r w:rsidR="003747AA">
              <w:t>/12/2</w:t>
            </w:r>
            <w:r w:rsidR="00F847B3">
              <w:t>5</w:t>
            </w:r>
          </w:p>
        </w:tc>
        <w:tc>
          <w:tcPr>
            <w:tcW w:w="2126" w:type="dxa"/>
          </w:tcPr>
          <w:p w14:paraId="78FC7615" w14:textId="77777777" w:rsidR="00182CBE" w:rsidRDefault="00182CBE" w:rsidP="00DA4F85">
            <w:pPr>
              <w:pStyle w:val="Tabletext"/>
            </w:pPr>
            <w:r>
              <w:t xml:space="preserve"> Frequency of reviews</w:t>
            </w:r>
          </w:p>
        </w:tc>
        <w:tc>
          <w:tcPr>
            <w:tcW w:w="3118" w:type="dxa"/>
          </w:tcPr>
          <w:p w14:paraId="084AEE68" w14:textId="2AC42D5D" w:rsidR="00182CBE" w:rsidRDefault="00182CBE" w:rsidP="00DA4F85">
            <w:pPr>
              <w:pStyle w:val="Tabletext"/>
            </w:pPr>
            <w:r>
              <w:t xml:space="preserve"> </w:t>
            </w:r>
            <w:r w:rsidR="00175861" w:rsidRPr="00615112">
              <w:rPr>
                <w:color w:val="00B050"/>
              </w:rPr>
              <w:t>3</w:t>
            </w:r>
            <w:r w:rsidRPr="00615112">
              <w:rPr>
                <w:color w:val="00B050"/>
              </w:rPr>
              <w:t xml:space="preserve">m </w:t>
            </w:r>
            <w:r>
              <w:t xml:space="preserve">/ </w:t>
            </w:r>
            <w:r w:rsidRPr="00615112">
              <w:rPr>
                <w:color w:val="FF0000"/>
              </w:rPr>
              <w:t xml:space="preserve">6m </w:t>
            </w:r>
            <w:r>
              <w:t>/</w:t>
            </w:r>
            <w:r w:rsidR="00DC4E2A">
              <w:t xml:space="preserve"> </w:t>
            </w:r>
            <w:r w:rsidR="00175861" w:rsidRPr="00615112">
              <w:rPr>
                <w:color w:val="FF0000"/>
              </w:rPr>
              <w:t>Progression</w:t>
            </w:r>
          </w:p>
        </w:tc>
      </w:tr>
      <w:tr w:rsidR="00AE77BB" w14:paraId="0CD8D744" w14:textId="77777777" w:rsidTr="006B579A">
        <w:tc>
          <w:tcPr>
            <w:tcW w:w="2030" w:type="dxa"/>
          </w:tcPr>
          <w:p w14:paraId="0CD26342" w14:textId="18663561" w:rsidR="00AE77BB" w:rsidRDefault="000C3814" w:rsidP="00DA4F85">
            <w:pPr>
              <w:pStyle w:val="Tabletext"/>
            </w:pPr>
            <w:r>
              <w:t xml:space="preserve">Date </w:t>
            </w:r>
            <w:r w:rsidR="003F2AC8">
              <w:t>of next</w:t>
            </w:r>
            <w:r>
              <w:t xml:space="preserve"> review</w:t>
            </w:r>
            <w:r w:rsidR="00182CBE">
              <w:t>:</w:t>
            </w:r>
            <w:r>
              <w:t xml:space="preserve"> </w:t>
            </w:r>
          </w:p>
        </w:tc>
        <w:tc>
          <w:tcPr>
            <w:tcW w:w="7609" w:type="dxa"/>
            <w:gridSpan w:val="3"/>
          </w:tcPr>
          <w:p w14:paraId="7E3686A8" w14:textId="6D636261" w:rsidR="00AE77BB" w:rsidRDefault="00ED6CEC" w:rsidP="00DA4F85">
            <w:pPr>
              <w:pStyle w:val="Tabletext"/>
            </w:pPr>
            <w:r>
              <w:t xml:space="preserve"> </w:t>
            </w:r>
            <w:r w:rsidR="00BB5DB8">
              <w:t>22</w:t>
            </w:r>
            <w:r w:rsidR="00F847B3">
              <w:t>/03/26</w:t>
            </w:r>
          </w:p>
        </w:tc>
      </w:tr>
      <w:tr w:rsidR="00AE77BB" w14:paraId="5FACF907" w14:textId="77777777" w:rsidTr="006B579A">
        <w:tc>
          <w:tcPr>
            <w:tcW w:w="2030" w:type="dxa"/>
          </w:tcPr>
          <w:p w14:paraId="75C70578" w14:textId="77777777" w:rsidR="00AE77BB" w:rsidRDefault="000C3814" w:rsidP="00DA4F85">
            <w:pPr>
              <w:pStyle w:val="Tabletext"/>
            </w:pPr>
            <w:r>
              <w:t xml:space="preserve">Agreed actions to help you </w:t>
            </w:r>
            <w:r w:rsidR="00AE77BB">
              <w:t>implement the plan</w:t>
            </w:r>
          </w:p>
        </w:tc>
        <w:tc>
          <w:tcPr>
            <w:tcW w:w="7609" w:type="dxa"/>
            <w:gridSpan w:val="3"/>
          </w:tcPr>
          <w:p w14:paraId="2A663859" w14:textId="1CB0DAC0" w:rsidR="00182CBE" w:rsidRDefault="009F69D8" w:rsidP="00DA4F85">
            <w:pPr>
              <w:pStyle w:val="Tabletext"/>
            </w:pPr>
            <w:r>
              <w:rPr>
                <w:i/>
              </w:rPr>
              <w:t>TBD</w:t>
            </w:r>
          </w:p>
          <w:p w14:paraId="2E8C83E7" w14:textId="77777777" w:rsidR="00182CBE" w:rsidRDefault="00182CBE" w:rsidP="00DA4F85">
            <w:pPr>
              <w:pStyle w:val="Tabletext"/>
            </w:pPr>
          </w:p>
        </w:tc>
      </w:tr>
      <w:tr w:rsidR="00AE77BB" w14:paraId="27D6BB57" w14:textId="77777777" w:rsidTr="006B579A">
        <w:tc>
          <w:tcPr>
            <w:tcW w:w="2030" w:type="dxa"/>
          </w:tcPr>
          <w:p w14:paraId="09DA5FA8" w14:textId="77777777" w:rsidR="00AE77BB" w:rsidRDefault="000C3814" w:rsidP="00DA4F85">
            <w:pPr>
              <w:pStyle w:val="Tabletext"/>
            </w:pPr>
            <w:r>
              <w:t xml:space="preserve">Agreed equipment and/or </w:t>
            </w:r>
            <w:r w:rsidR="00AE77BB">
              <w:t>re</w:t>
            </w:r>
            <w:r w:rsidR="00DC5CB9">
              <w:t>s</w:t>
            </w:r>
            <w:r w:rsidR="00AE77BB">
              <w:t>ources required</w:t>
            </w:r>
            <w:r w:rsidR="00182CBE">
              <w:t>:</w:t>
            </w:r>
          </w:p>
        </w:tc>
        <w:tc>
          <w:tcPr>
            <w:tcW w:w="7609" w:type="dxa"/>
            <w:gridSpan w:val="3"/>
          </w:tcPr>
          <w:p w14:paraId="75024C44" w14:textId="62C4909C" w:rsidR="00182CBE" w:rsidRDefault="009F69D8" w:rsidP="00DA4F85">
            <w:pPr>
              <w:pStyle w:val="Tabletext"/>
            </w:pPr>
            <w:r>
              <w:rPr>
                <w:i/>
              </w:rPr>
              <w:t>TBD</w:t>
            </w:r>
          </w:p>
          <w:p w14:paraId="7434C782" w14:textId="77777777" w:rsidR="00182CBE" w:rsidRDefault="00182CBE" w:rsidP="00DA4F85">
            <w:pPr>
              <w:pStyle w:val="Tabletext"/>
            </w:pPr>
          </w:p>
        </w:tc>
      </w:tr>
      <w:tr w:rsidR="00ED6CEC" w14:paraId="233717C8" w14:textId="77777777" w:rsidTr="006B579A">
        <w:tc>
          <w:tcPr>
            <w:tcW w:w="2030" w:type="dxa"/>
          </w:tcPr>
          <w:p w14:paraId="73DDCED8" w14:textId="77777777" w:rsidR="00ED6CEC" w:rsidRDefault="006B579A" w:rsidP="00DA4F85">
            <w:pPr>
              <w:pStyle w:val="Tabletext"/>
            </w:pPr>
            <w:r>
              <w:t>F</w:t>
            </w:r>
            <w:r w:rsidR="00DF29A7">
              <w:t xml:space="preserve">urther information </w:t>
            </w:r>
            <w:r w:rsidR="000C3814">
              <w:t xml:space="preserve">(as </w:t>
            </w:r>
            <w:r w:rsidR="00182CBE">
              <w:t>appropriate</w:t>
            </w:r>
            <w:r w:rsidR="000C3814">
              <w:t>)</w:t>
            </w:r>
            <w:r w:rsidR="00182CBE">
              <w:t>:</w:t>
            </w:r>
          </w:p>
        </w:tc>
        <w:tc>
          <w:tcPr>
            <w:tcW w:w="7609" w:type="dxa"/>
            <w:gridSpan w:val="3"/>
          </w:tcPr>
          <w:p w14:paraId="1F55374C" w14:textId="77777777" w:rsidR="00ED6CEC" w:rsidRDefault="00ED6CEC" w:rsidP="00DA4F85">
            <w:pPr>
              <w:pStyle w:val="Tabletext"/>
            </w:pPr>
          </w:p>
        </w:tc>
      </w:tr>
    </w:tbl>
    <w:p w14:paraId="13981DD7" w14:textId="77777777" w:rsidR="00DC5CB9" w:rsidRDefault="00DC5CB9" w:rsidP="000C3814">
      <w:pPr>
        <w:pStyle w:val="Heading3"/>
        <w:numPr>
          <w:ilvl w:val="0"/>
          <w:numId w:val="0"/>
        </w:numPr>
        <w:ind w:left="360" w:hanging="360"/>
      </w:pPr>
      <w:r>
        <w:t>Version Table</w:t>
      </w:r>
    </w:p>
    <w:tbl>
      <w:tblPr>
        <w:tblW w:w="9639" w:type="dxa"/>
        <w:tblBorders>
          <w:top w:val="single" w:sz="4" w:space="0" w:color="auto"/>
          <w:bottom w:val="single" w:sz="4" w:space="0" w:color="auto"/>
          <w:insideH w:val="single" w:sz="4" w:space="0" w:color="auto"/>
          <w:insideV w:val="single" w:sz="4" w:space="0" w:color="auto"/>
        </w:tblBorders>
        <w:tblLayout w:type="fixed"/>
        <w:tblCellMar>
          <w:top w:w="57" w:type="dxa"/>
          <w:left w:w="0" w:type="dxa"/>
          <w:bottom w:w="57" w:type="dxa"/>
          <w:right w:w="0" w:type="dxa"/>
        </w:tblCellMar>
        <w:tblLook w:val="0000" w:firstRow="0" w:lastRow="0" w:firstColumn="0" w:lastColumn="0" w:noHBand="0" w:noVBand="0"/>
      </w:tblPr>
      <w:tblGrid>
        <w:gridCol w:w="2030"/>
        <w:gridCol w:w="6334"/>
        <w:gridCol w:w="1275"/>
      </w:tblGrid>
      <w:tr w:rsidR="00182CBE" w14:paraId="47EFB856" w14:textId="77777777" w:rsidTr="00182CBE">
        <w:tc>
          <w:tcPr>
            <w:tcW w:w="2030" w:type="dxa"/>
          </w:tcPr>
          <w:p w14:paraId="4DBD6DD6" w14:textId="77777777" w:rsidR="00182CBE" w:rsidRPr="00CB15D7" w:rsidRDefault="00182CBE" w:rsidP="00DA4F85">
            <w:pPr>
              <w:pStyle w:val="Tabletext"/>
            </w:pPr>
            <w:r>
              <w:t>Version</w:t>
            </w:r>
          </w:p>
        </w:tc>
        <w:tc>
          <w:tcPr>
            <w:tcW w:w="6334" w:type="dxa"/>
          </w:tcPr>
          <w:p w14:paraId="772B9570" w14:textId="77777777" w:rsidR="00182CBE" w:rsidRPr="00DC5CB9" w:rsidRDefault="00182CBE" w:rsidP="00DA4F85">
            <w:pPr>
              <w:pStyle w:val="Tabletext"/>
            </w:pPr>
            <w:r>
              <w:t>Changes made</w:t>
            </w:r>
          </w:p>
        </w:tc>
        <w:tc>
          <w:tcPr>
            <w:tcW w:w="1275" w:type="dxa"/>
          </w:tcPr>
          <w:p w14:paraId="5E10DCB3" w14:textId="77777777" w:rsidR="00182CBE" w:rsidRPr="00DC5CB9" w:rsidRDefault="00182CBE" w:rsidP="00DA4F85">
            <w:pPr>
              <w:pStyle w:val="Tabletext"/>
            </w:pPr>
            <w:r w:rsidRPr="00DC5CB9">
              <w:t>Date</w:t>
            </w:r>
          </w:p>
        </w:tc>
      </w:tr>
      <w:tr w:rsidR="00182CBE" w14:paraId="7C12C4EA" w14:textId="77777777" w:rsidTr="00182CBE">
        <w:tc>
          <w:tcPr>
            <w:tcW w:w="2030" w:type="dxa"/>
          </w:tcPr>
          <w:p w14:paraId="527F9801" w14:textId="77777777" w:rsidR="00182CBE" w:rsidRDefault="00182CBE" w:rsidP="00DA4F85">
            <w:pPr>
              <w:pStyle w:val="Tabletext"/>
            </w:pPr>
          </w:p>
        </w:tc>
        <w:tc>
          <w:tcPr>
            <w:tcW w:w="6334" w:type="dxa"/>
          </w:tcPr>
          <w:p w14:paraId="03F73343" w14:textId="77777777" w:rsidR="00182CBE" w:rsidRDefault="00182CBE" w:rsidP="00DA4F85">
            <w:pPr>
              <w:pStyle w:val="Tabletext"/>
            </w:pPr>
          </w:p>
        </w:tc>
        <w:tc>
          <w:tcPr>
            <w:tcW w:w="1275" w:type="dxa"/>
          </w:tcPr>
          <w:p w14:paraId="3D763D19" w14:textId="77777777" w:rsidR="00182CBE" w:rsidRDefault="00182CBE" w:rsidP="00DA4F85">
            <w:pPr>
              <w:pStyle w:val="Tabletext"/>
            </w:pPr>
          </w:p>
        </w:tc>
      </w:tr>
      <w:tr w:rsidR="00182CBE" w14:paraId="30DBEEC8" w14:textId="77777777" w:rsidTr="00182CBE">
        <w:tc>
          <w:tcPr>
            <w:tcW w:w="2030" w:type="dxa"/>
          </w:tcPr>
          <w:p w14:paraId="7719473B" w14:textId="77777777" w:rsidR="00182CBE" w:rsidRDefault="00182CBE" w:rsidP="00DA4F85">
            <w:pPr>
              <w:pStyle w:val="Tabletext"/>
            </w:pPr>
          </w:p>
        </w:tc>
        <w:tc>
          <w:tcPr>
            <w:tcW w:w="6334" w:type="dxa"/>
          </w:tcPr>
          <w:p w14:paraId="1FCE96F3" w14:textId="77777777" w:rsidR="00182CBE" w:rsidRDefault="00182CBE" w:rsidP="00DA4F85">
            <w:pPr>
              <w:pStyle w:val="Tabletext"/>
            </w:pPr>
          </w:p>
        </w:tc>
        <w:tc>
          <w:tcPr>
            <w:tcW w:w="1275" w:type="dxa"/>
          </w:tcPr>
          <w:p w14:paraId="5381AD23" w14:textId="77777777" w:rsidR="00182CBE" w:rsidRDefault="00182CBE" w:rsidP="00DA4F85">
            <w:pPr>
              <w:pStyle w:val="Tabletext"/>
            </w:pPr>
          </w:p>
        </w:tc>
      </w:tr>
      <w:tr w:rsidR="00182CBE" w14:paraId="5595935C" w14:textId="77777777" w:rsidTr="00182CBE">
        <w:tc>
          <w:tcPr>
            <w:tcW w:w="2030" w:type="dxa"/>
          </w:tcPr>
          <w:p w14:paraId="00644B0C" w14:textId="77777777" w:rsidR="00182CBE" w:rsidRDefault="00182CBE" w:rsidP="00DA4F85">
            <w:pPr>
              <w:pStyle w:val="Tabletext"/>
            </w:pPr>
          </w:p>
        </w:tc>
        <w:tc>
          <w:tcPr>
            <w:tcW w:w="6334" w:type="dxa"/>
          </w:tcPr>
          <w:p w14:paraId="229FBD6A" w14:textId="77777777" w:rsidR="00182CBE" w:rsidRDefault="00182CBE" w:rsidP="00DA4F85">
            <w:pPr>
              <w:pStyle w:val="Tabletext"/>
            </w:pPr>
          </w:p>
        </w:tc>
        <w:tc>
          <w:tcPr>
            <w:tcW w:w="1275" w:type="dxa"/>
          </w:tcPr>
          <w:p w14:paraId="65324BDF" w14:textId="77777777" w:rsidR="00182CBE" w:rsidRDefault="00182CBE" w:rsidP="00DA4F85">
            <w:pPr>
              <w:pStyle w:val="Tabletext"/>
            </w:pPr>
          </w:p>
        </w:tc>
      </w:tr>
      <w:tr w:rsidR="00182CBE" w14:paraId="5BBFCF0E" w14:textId="77777777" w:rsidTr="00182CBE">
        <w:tc>
          <w:tcPr>
            <w:tcW w:w="2030" w:type="dxa"/>
          </w:tcPr>
          <w:p w14:paraId="66431918" w14:textId="77777777" w:rsidR="00182CBE" w:rsidRDefault="00182CBE" w:rsidP="00DA4F85">
            <w:pPr>
              <w:pStyle w:val="Tabletext"/>
            </w:pPr>
          </w:p>
        </w:tc>
        <w:tc>
          <w:tcPr>
            <w:tcW w:w="6334" w:type="dxa"/>
          </w:tcPr>
          <w:p w14:paraId="3726A468" w14:textId="77777777" w:rsidR="00182CBE" w:rsidRDefault="00182CBE" w:rsidP="00DA4F85">
            <w:pPr>
              <w:pStyle w:val="Tabletext"/>
            </w:pPr>
          </w:p>
        </w:tc>
        <w:tc>
          <w:tcPr>
            <w:tcW w:w="1275" w:type="dxa"/>
          </w:tcPr>
          <w:p w14:paraId="607DF8D4" w14:textId="77777777" w:rsidR="00182CBE" w:rsidRDefault="00182CBE" w:rsidP="00DA4F85">
            <w:pPr>
              <w:pStyle w:val="Tabletext"/>
            </w:pPr>
          </w:p>
        </w:tc>
      </w:tr>
    </w:tbl>
    <w:p w14:paraId="68773775" w14:textId="77777777" w:rsidR="00DF29A7" w:rsidRDefault="00DF29A7">
      <w:pPr>
        <w:spacing w:line="240" w:lineRule="auto"/>
      </w:pPr>
      <w:r>
        <w:br w:type="page"/>
      </w:r>
    </w:p>
    <w:p w14:paraId="40976882" w14:textId="77777777" w:rsidR="008C4876" w:rsidRDefault="002B44CF" w:rsidP="00BE16C9">
      <w:pPr>
        <w:pStyle w:val="Heading3"/>
      </w:pPr>
      <w:r>
        <w:lastRenderedPageBreak/>
        <w:t>Project Description</w:t>
      </w:r>
      <w:r w:rsidR="00E63AC1" w:rsidRPr="00E363B8">
        <w:t>:</w:t>
      </w:r>
    </w:p>
    <w:p w14:paraId="0B911760" w14:textId="464D510F" w:rsidR="00446DCE" w:rsidRDefault="00FE7BC2" w:rsidP="00446DCE">
      <w:r>
        <w:t>The goal of this project is to ameliorate the geographical segregation externality of school choice in England as it is currently implemented, while maintaining the desired properties of existing systems (</w:t>
      </w:r>
      <w:r w:rsidR="00482E69">
        <w:t>stability, strategy-proofness,</w:t>
      </w:r>
      <w:r w:rsidR="0067672B">
        <w:t xml:space="preserve"> proposer-optimality</w:t>
      </w:r>
      <w:r w:rsidR="00482E69">
        <w:t>)</w:t>
      </w:r>
      <w:r w:rsidR="0067672B">
        <w:t>.</w:t>
      </w:r>
    </w:p>
    <w:p w14:paraId="583A70AD" w14:textId="77777777" w:rsidR="00446DCE" w:rsidRDefault="00446DCE" w:rsidP="00446DCE"/>
    <w:p w14:paraId="55017C88" w14:textId="77777777" w:rsidR="002B44CF" w:rsidRDefault="002B44CF" w:rsidP="00446DCE">
      <w:pPr>
        <w:pStyle w:val="Heading3"/>
      </w:pPr>
      <w:r>
        <w:t>What policies will apply</w:t>
      </w:r>
      <w:r w:rsidR="000C3814">
        <w:t xml:space="preserve"> to your research</w:t>
      </w:r>
      <w:r>
        <w:t>?</w:t>
      </w:r>
    </w:p>
    <w:p w14:paraId="35134586" w14:textId="43607EBA" w:rsidR="00446DCE" w:rsidRDefault="0070055C" w:rsidP="00446DCE">
      <w:r>
        <w:t xml:space="preserve">Open Access, </w:t>
      </w:r>
      <w:r w:rsidR="00582A4E">
        <w:t xml:space="preserve">Ethics, </w:t>
      </w:r>
      <w:r w:rsidR="00896968">
        <w:t>more to be determined later.</w:t>
      </w:r>
    </w:p>
    <w:p w14:paraId="3F5EF089" w14:textId="77777777" w:rsidR="00446DCE" w:rsidRPr="00446DCE" w:rsidRDefault="00446DCE" w:rsidP="00446DCE"/>
    <w:p w14:paraId="383E7CDB" w14:textId="77777777" w:rsidR="00446DCE" w:rsidRDefault="002B44CF" w:rsidP="00732B2C">
      <w:pPr>
        <w:pStyle w:val="Heading3"/>
      </w:pPr>
      <w:r>
        <w:t>What data</w:t>
      </w:r>
      <w:r w:rsidR="000C3814">
        <w:t>/research material</w:t>
      </w:r>
      <w:r>
        <w:t xml:space="preserve"> will you collect or create?</w:t>
      </w:r>
    </w:p>
    <w:p w14:paraId="5048A32B" w14:textId="671CB45F" w:rsidR="00446DCE" w:rsidRDefault="00B30E2D" w:rsidP="00446DCE">
      <w:r>
        <w:t>Plots of dissimilarity comparisons for greedy vs novel, route</w:t>
      </w:r>
      <w:r w:rsidR="00CE71B0">
        <w:t>-inclusive allocation mechanisms.</w:t>
      </w:r>
    </w:p>
    <w:p w14:paraId="0DA878A6" w14:textId="77777777" w:rsidR="00446DCE" w:rsidRPr="00446DCE" w:rsidRDefault="00446DCE" w:rsidP="00446DCE"/>
    <w:p w14:paraId="13292B7C" w14:textId="77777777" w:rsidR="002B44CF" w:rsidRDefault="002B44CF" w:rsidP="00446DCE">
      <w:pPr>
        <w:pStyle w:val="Heading3"/>
      </w:pPr>
      <w:r>
        <w:t>How will your data</w:t>
      </w:r>
      <w:r w:rsidR="000C3814">
        <w:t>/research material</w:t>
      </w:r>
      <w:r>
        <w:t xml:space="preserve"> be documented and described?</w:t>
      </w:r>
    </w:p>
    <w:p w14:paraId="2D75E9D9" w14:textId="349E8811" w:rsidR="00446DCE" w:rsidRDefault="006A5797" w:rsidP="00446DCE">
      <w:r>
        <w:t>TBD</w:t>
      </w:r>
    </w:p>
    <w:p w14:paraId="1F98ED58" w14:textId="77777777" w:rsidR="00446DCE" w:rsidRDefault="00446DCE" w:rsidP="00446DCE"/>
    <w:p w14:paraId="48D615B2" w14:textId="77777777" w:rsidR="002B44CF" w:rsidRDefault="002B44CF" w:rsidP="00446DCE">
      <w:pPr>
        <w:pStyle w:val="Heading3"/>
      </w:pPr>
      <w:r>
        <w:t>How will you deal with any ethical and copyright issues?</w:t>
      </w:r>
    </w:p>
    <w:p w14:paraId="580B2780" w14:textId="468A4D7D" w:rsidR="00446DCE" w:rsidRDefault="0000087E" w:rsidP="00446DCE">
      <w:r>
        <w:t>TBD</w:t>
      </w:r>
    </w:p>
    <w:p w14:paraId="3EF75189" w14:textId="77777777" w:rsidR="00446DCE" w:rsidRPr="00446DCE" w:rsidRDefault="00446DCE" w:rsidP="00446DCE"/>
    <w:p w14:paraId="30FFCE29" w14:textId="77777777" w:rsidR="002B44CF" w:rsidRDefault="002B44CF" w:rsidP="00446DCE">
      <w:pPr>
        <w:pStyle w:val="Heading3"/>
      </w:pPr>
      <w:r>
        <w:t>How will your data</w:t>
      </w:r>
      <w:r w:rsidR="000C3814">
        <w:t>/research materials</w:t>
      </w:r>
      <w:r>
        <w:t xml:space="preserve"> be stored, and backed up?</w:t>
      </w:r>
    </w:p>
    <w:p w14:paraId="6094C91E" w14:textId="7515741B" w:rsidR="00446DCE" w:rsidRDefault="00DE7F1F" w:rsidP="00446DCE">
      <w:r>
        <w:t xml:space="preserve">Currently N/A, </w:t>
      </w:r>
      <w:r w:rsidR="00066001">
        <w:t xml:space="preserve">experiment data </w:t>
      </w:r>
      <w:r w:rsidR="00DF15CB">
        <w:t xml:space="preserve">to be stored locally on device, backed up on University </w:t>
      </w:r>
      <w:proofErr w:type="spellStart"/>
      <w:r w:rsidR="00DF15CB">
        <w:t>Onedrive</w:t>
      </w:r>
      <w:proofErr w:type="spellEnd"/>
      <w:r w:rsidR="00DF15CB">
        <w:t>.</w:t>
      </w:r>
    </w:p>
    <w:p w14:paraId="46F47604" w14:textId="77777777" w:rsidR="00446DCE" w:rsidRPr="00446DCE" w:rsidRDefault="00446DCE" w:rsidP="00446DCE"/>
    <w:p w14:paraId="2B60436F" w14:textId="77777777" w:rsidR="002B44CF" w:rsidRDefault="002B44CF" w:rsidP="00446DCE">
      <w:pPr>
        <w:pStyle w:val="Heading3"/>
      </w:pPr>
      <w:r>
        <w:t>What are your plans for the lon</w:t>
      </w:r>
      <w:r w:rsidR="00A812D9">
        <w:t>g</w:t>
      </w:r>
      <w:r>
        <w:t>-term preservation of data</w:t>
      </w:r>
      <w:r w:rsidR="000C3814">
        <w:t>/research materials</w:t>
      </w:r>
      <w:r>
        <w:t xml:space="preserve"> supporting your research?</w:t>
      </w:r>
    </w:p>
    <w:p w14:paraId="2707B3D8" w14:textId="4379F446" w:rsidR="00446DCE" w:rsidRDefault="00DE7F1F" w:rsidP="00446DCE">
      <w:r>
        <w:t>TBD</w:t>
      </w:r>
    </w:p>
    <w:p w14:paraId="6D8B39FC" w14:textId="77777777" w:rsidR="00446DCE" w:rsidRPr="00446DCE" w:rsidRDefault="00446DCE" w:rsidP="00446DCE"/>
    <w:p w14:paraId="113C748E" w14:textId="77777777" w:rsidR="002B44CF" w:rsidRDefault="002B44CF" w:rsidP="00446DCE">
      <w:pPr>
        <w:pStyle w:val="Heading3"/>
      </w:pPr>
      <w:r>
        <w:t xml:space="preserve">What are your plans for sharing </w:t>
      </w:r>
      <w:r w:rsidR="000C3814">
        <w:t xml:space="preserve">the data/research materials </w:t>
      </w:r>
      <w:r>
        <w:t>after the submission of your thesis?</w:t>
      </w:r>
    </w:p>
    <w:p w14:paraId="3B50D19E" w14:textId="6D1EB468" w:rsidR="00971A2D" w:rsidRPr="00971A2D" w:rsidRDefault="00E31679" w:rsidP="00971A2D">
      <w:r>
        <w:t>TBD</w:t>
      </w:r>
    </w:p>
    <w:p w14:paraId="0F6556FD" w14:textId="77777777" w:rsidR="00DF2094" w:rsidRPr="00B9747F" w:rsidRDefault="00DF2094" w:rsidP="00DF2094">
      <w:pPr>
        <w:spacing w:before="360" w:after="0" w:line="240" w:lineRule="auto"/>
        <w:rPr>
          <w:rFonts w:asciiTheme="minorBidi" w:hAnsiTheme="minorBidi"/>
          <w:sz w:val="16"/>
          <w:szCs w:val="16"/>
        </w:rPr>
      </w:pPr>
      <w:r w:rsidRPr="00B9747F">
        <w:rPr>
          <w:rFonts w:asciiTheme="minorBidi" w:hAnsiTheme="minorBidi"/>
          <w:sz w:val="16"/>
          <w:szCs w:val="16"/>
        </w:rPr>
        <w:lastRenderedPageBreak/>
        <w:t xml:space="preserve">The University of Southampton Library has developed this Doctoral Research Data </w:t>
      </w:r>
      <w:r>
        <w:rPr>
          <w:rFonts w:asciiTheme="minorBidi" w:hAnsiTheme="minorBidi"/>
          <w:sz w:val="16"/>
          <w:szCs w:val="16"/>
        </w:rPr>
        <w:t xml:space="preserve">Management </w:t>
      </w:r>
      <w:r w:rsidRPr="00B9747F">
        <w:rPr>
          <w:rFonts w:asciiTheme="minorBidi" w:hAnsiTheme="minorBidi"/>
          <w:sz w:val="16"/>
          <w:szCs w:val="16"/>
        </w:rPr>
        <w:t>Plan and gui</w:t>
      </w:r>
      <w:r>
        <w:rPr>
          <w:rFonts w:asciiTheme="minorBidi" w:hAnsiTheme="minorBidi"/>
          <w:sz w:val="16"/>
          <w:szCs w:val="16"/>
        </w:rPr>
        <w:t xml:space="preserve">dance notes based on material adapted from </w:t>
      </w:r>
      <w:r w:rsidRPr="00B9747F">
        <w:rPr>
          <w:rFonts w:asciiTheme="minorBidi" w:hAnsiTheme="minorBidi"/>
          <w:sz w:val="16"/>
          <w:szCs w:val="16"/>
        </w:rPr>
        <w:t>the Australian National Data Service, Sheffield Hallam University</w:t>
      </w:r>
      <w:r>
        <w:rPr>
          <w:rFonts w:asciiTheme="minorBidi" w:hAnsiTheme="minorBidi"/>
          <w:sz w:val="16"/>
          <w:szCs w:val="16"/>
        </w:rPr>
        <w:t>, the Open University</w:t>
      </w:r>
      <w:r w:rsidRPr="00B9747F">
        <w:rPr>
          <w:rFonts w:asciiTheme="minorBidi" w:hAnsiTheme="minorBidi"/>
          <w:sz w:val="16"/>
          <w:szCs w:val="16"/>
        </w:rPr>
        <w:t xml:space="preserve"> and the universities of Bath and </w:t>
      </w:r>
      <w:r>
        <w:rPr>
          <w:rFonts w:asciiTheme="minorBidi" w:hAnsiTheme="minorBidi"/>
          <w:sz w:val="16"/>
          <w:szCs w:val="16"/>
        </w:rPr>
        <w:t xml:space="preserve">Newcastle.   </w:t>
      </w:r>
      <w:r>
        <w:rPr>
          <w:rFonts w:asciiTheme="minorBidi" w:hAnsiTheme="minorBidi"/>
          <w:noProof/>
          <w:sz w:val="16"/>
          <w:szCs w:val="16"/>
        </w:rPr>
        <w:drawing>
          <wp:inline distT="0" distB="0" distL="0" distR="0" wp14:anchorId="5D6D5B1D" wp14:editId="7B95EB98">
            <wp:extent cx="462806" cy="161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b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212" cy="207201"/>
                    </a:xfrm>
                    <a:prstGeom prst="rect">
                      <a:avLst/>
                    </a:prstGeom>
                  </pic:spPr>
                </pic:pic>
              </a:graphicData>
            </a:graphic>
          </wp:inline>
        </w:drawing>
      </w:r>
    </w:p>
    <w:p w14:paraId="3DC6F35D" w14:textId="77777777" w:rsidR="003705A0" w:rsidRDefault="003705A0">
      <w:pPr>
        <w:spacing w:line="240" w:lineRule="auto"/>
        <w:rPr>
          <w:rFonts w:cs="Arial"/>
          <w:b/>
          <w:bCs/>
          <w:kern w:val="32"/>
          <w:sz w:val="32"/>
          <w:szCs w:val="32"/>
        </w:rPr>
        <w:sectPr w:rsidR="003705A0" w:rsidSect="00A6016B">
          <w:headerReference w:type="even" r:id="rId12"/>
          <w:headerReference w:type="default" r:id="rId13"/>
          <w:footerReference w:type="even" r:id="rId14"/>
          <w:footerReference w:type="default" r:id="rId15"/>
          <w:headerReference w:type="first" r:id="rId16"/>
          <w:footerReference w:type="first" r:id="rId17"/>
          <w:pgSz w:w="11906" w:h="16838" w:code="9"/>
          <w:pgMar w:top="680" w:right="851" w:bottom="1191" w:left="1134" w:header="709" w:footer="680" w:gutter="0"/>
          <w:cols w:space="708"/>
          <w:titlePg/>
          <w:docGrid w:linePitch="360"/>
        </w:sectPr>
      </w:pPr>
    </w:p>
    <w:p w14:paraId="0324CC17" w14:textId="19AE7031" w:rsidR="00D26FF1" w:rsidRDefault="00D26FF1" w:rsidP="009E32EF">
      <w:pPr>
        <w:pStyle w:val="Heading1"/>
      </w:pPr>
      <w:r>
        <w:lastRenderedPageBreak/>
        <w:t>Using these notes</w:t>
      </w:r>
    </w:p>
    <w:p w14:paraId="6EE0B65E" w14:textId="5C9D8C24" w:rsidR="00D26FF1" w:rsidRPr="00D26FF1" w:rsidRDefault="00D26FF1" w:rsidP="00D26FF1">
      <w:r>
        <w:t>The explanatory notes are designed to help you fill out your Data Management Plan template. These can be deleted from the finished version before saving the DMP document.</w:t>
      </w:r>
    </w:p>
    <w:p w14:paraId="14730D41" w14:textId="37EC667E" w:rsidR="00DA4F85" w:rsidRDefault="00DA4F85" w:rsidP="009E32EF">
      <w:pPr>
        <w:pStyle w:val="Heading1"/>
      </w:pPr>
      <w:r>
        <w:t>What is data?</w:t>
      </w:r>
    </w:p>
    <w:p w14:paraId="1CD0419E" w14:textId="6B2D2F40" w:rsidR="00DA4F85" w:rsidRDefault="00DA4F85" w:rsidP="00DA4F85">
      <w:r>
        <w:t xml:space="preserve">The term data can be misleading as, in this context, it does not mean </w:t>
      </w:r>
      <w:r w:rsidR="007D20EA">
        <w:t>spreadsheets or the data collected via everyday electronic transactions.</w:t>
      </w:r>
      <w:r>
        <w:t xml:space="preserve"> It means, as the plural of the Latin datum, pieces of information whatever format they are in. In other words, your research </w:t>
      </w:r>
      <w:r w:rsidR="00182CBE">
        <w:t>materials</w:t>
      </w:r>
      <w:r>
        <w:t xml:space="preserve"> which you use to answer your research questions and draw your conclusions. </w:t>
      </w:r>
    </w:p>
    <w:p w14:paraId="7C721D6A" w14:textId="22A37352" w:rsidR="00DA4F85" w:rsidRDefault="00DA4F85" w:rsidP="00DA4F85">
      <w:r>
        <w:t>For an historian, these may chiefly be a bibliography or primary and secondary sources and research notes based on those sources</w:t>
      </w:r>
      <w:r w:rsidR="00905646">
        <w:t>, w</w:t>
      </w:r>
      <w:r w:rsidR="000953DE">
        <w:t>ith some additional working copy</w:t>
      </w:r>
      <w:r w:rsidR="00905646">
        <w:t xml:space="preserve"> images of archival material</w:t>
      </w:r>
      <w:r>
        <w:t>. For a medic, they could be slides of tissue samples, experimental results and patient histories.</w:t>
      </w:r>
      <w:r w:rsidR="00454070">
        <w:t xml:space="preserve"> For an engineer, they could be amplification measurements of transmitted signals. </w:t>
      </w:r>
    </w:p>
    <w:p w14:paraId="40DF759A" w14:textId="77777777" w:rsidR="000C3814" w:rsidRDefault="009E32EF" w:rsidP="009E32EF">
      <w:pPr>
        <w:pStyle w:val="Heading1"/>
      </w:pPr>
      <w:r>
        <w:t>What are data management plans?</w:t>
      </w:r>
    </w:p>
    <w:p w14:paraId="57AF65CB" w14:textId="77777777" w:rsidR="009E32EF" w:rsidRDefault="009E32EF" w:rsidP="009E32EF">
      <w:pPr>
        <w:spacing w:after="326"/>
        <w:rPr>
          <w:rFonts w:ascii="Calibri" w:hAnsi="Calibri"/>
          <w:sz w:val="20"/>
          <w:szCs w:val="22"/>
        </w:rPr>
      </w:pPr>
      <w:r>
        <w:t xml:space="preserve">A data management plan </w:t>
      </w:r>
      <w:r w:rsidR="00A6016B">
        <w:t xml:space="preserve">(DMP) </w:t>
      </w:r>
      <w:r>
        <w:t xml:space="preserve">is a document that describes: </w:t>
      </w:r>
    </w:p>
    <w:p w14:paraId="7EE0F635" w14:textId="77777777" w:rsidR="009E32EF" w:rsidRDefault="009E32EF" w:rsidP="009E32EF">
      <w:pPr>
        <w:numPr>
          <w:ilvl w:val="0"/>
          <w:numId w:val="38"/>
        </w:numPr>
        <w:spacing w:after="4" w:line="247" w:lineRule="auto"/>
        <w:ind w:hanging="361"/>
      </w:pPr>
      <w:r>
        <w:t>What data</w:t>
      </w:r>
      <w:r w:rsidR="00DA4F85">
        <w:t>/research materials</w:t>
      </w:r>
      <w:r>
        <w:t xml:space="preserve"> will be created </w:t>
      </w:r>
    </w:p>
    <w:p w14:paraId="17524AD0" w14:textId="77777777" w:rsidR="009E32EF" w:rsidRDefault="009E32EF" w:rsidP="009E32EF">
      <w:pPr>
        <w:numPr>
          <w:ilvl w:val="0"/>
          <w:numId w:val="38"/>
        </w:numPr>
        <w:spacing w:after="4" w:line="247" w:lineRule="auto"/>
        <w:ind w:hanging="361"/>
      </w:pPr>
      <w:r>
        <w:t>What policies will apply to the data/research materials</w:t>
      </w:r>
    </w:p>
    <w:p w14:paraId="4B0CD545" w14:textId="77777777" w:rsidR="009E32EF" w:rsidRDefault="009E32EF" w:rsidP="009E32EF">
      <w:pPr>
        <w:numPr>
          <w:ilvl w:val="0"/>
          <w:numId w:val="38"/>
        </w:numPr>
        <w:spacing w:after="4" w:line="247" w:lineRule="auto"/>
        <w:ind w:hanging="361"/>
      </w:pPr>
      <w:r>
        <w:t xml:space="preserve">Who will own and have access to the data/research materials </w:t>
      </w:r>
    </w:p>
    <w:p w14:paraId="465E8B63" w14:textId="77777777" w:rsidR="009E32EF" w:rsidRDefault="009E32EF" w:rsidP="009E32EF">
      <w:pPr>
        <w:numPr>
          <w:ilvl w:val="0"/>
          <w:numId w:val="38"/>
        </w:numPr>
        <w:spacing w:after="4" w:line="247" w:lineRule="auto"/>
        <w:ind w:hanging="361"/>
      </w:pPr>
      <w:r>
        <w:t xml:space="preserve">What data management practices will be used </w:t>
      </w:r>
    </w:p>
    <w:p w14:paraId="34162E35" w14:textId="77777777" w:rsidR="009E32EF" w:rsidRDefault="009E32EF" w:rsidP="009E32EF">
      <w:pPr>
        <w:numPr>
          <w:ilvl w:val="0"/>
          <w:numId w:val="38"/>
        </w:numPr>
        <w:spacing w:after="4" w:line="247" w:lineRule="auto"/>
        <w:ind w:hanging="361"/>
      </w:pPr>
      <w:r>
        <w:t xml:space="preserve">What facilities and equipment will be required </w:t>
      </w:r>
    </w:p>
    <w:p w14:paraId="51F7678B" w14:textId="77777777" w:rsidR="009E32EF" w:rsidRDefault="009E32EF" w:rsidP="009E32EF">
      <w:pPr>
        <w:numPr>
          <w:ilvl w:val="0"/>
          <w:numId w:val="38"/>
        </w:numPr>
        <w:spacing w:after="4" w:line="247" w:lineRule="auto"/>
        <w:ind w:hanging="361"/>
      </w:pPr>
      <w:r>
        <w:t xml:space="preserve">Who will be responsible for each of these </w:t>
      </w:r>
      <w:r w:rsidR="00182CBE">
        <w:t>activities?</w:t>
      </w:r>
      <w:r>
        <w:t xml:space="preserve"> </w:t>
      </w:r>
    </w:p>
    <w:p w14:paraId="1B4C137E" w14:textId="77777777" w:rsidR="00B75B56" w:rsidRDefault="00B75B56" w:rsidP="00B75B56">
      <w:pPr>
        <w:spacing w:after="4" w:line="247" w:lineRule="auto"/>
      </w:pPr>
    </w:p>
    <w:p w14:paraId="50949400" w14:textId="77777777" w:rsidR="00A6016B" w:rsidRDefault="00A6016B" w:rsidP="009E32EF">
      <w:pPr>
        <w:rPr>
          <w:b/>
          <w:sz w:val="28"/>
        </w:rPr>
      </w:pPr>
      <w:r>
        <w:rPr>
          <w:b/>
          <w:sz w:val="28"/>
        </w:rPr>
        <w:t>What do I do with this plan?</w:t>
      </w:r>
    </w:p>
    <w:p w14:paraId="6EFEABEC" w14:textId="08502F91" w:rsidR="00A6016B" w:rsidRDefault="00A6016B" w:rsidP="00A6016B">
      <w:r>
        <w:t xml:space="preserve">You should discuss your plan with your supervisory </w:t>
      </w:r>
      <w:r w:rsidR="00522718">
        <w:t>team,</w:t>
      </w:r>
      <w:r>
        <w:t xml:space="preserve"> and it should be uploaded into </w:t>
      </w:r>
      <w:r w:rsidR="00454070">
        <w:t>PGR Manager</w:t>
      </w:r>
      <w:r>
        <w:t xml:space="preserve"> as part of your </w:t>
      </w:r>
      <w:r w:rsidR="00B31317">
        <w:t>progression</w:t>
      </w:r>
      <w:r>
        <w:t xml:space="preserve"> review documentation</w:t>
      </w:r>
      <w:r w:rsidR="00664A75">
        <w:t xml:space="preserve">. </w:t>
      </w:r>
      <w:r>
        <w:t xml:space="preserve">A DMP is a living document so you should revisit it as often as you feel is necessary but at least </w:t>
      </w:r>
      <w:r w:rsidR="00B31317">
        <w:t>by every progression review</w:t>
      </w:r>
      <w:r>
        <w:t xml:space="preserve"> to make sure it is still relevant. Any training or equipment needs which are highlighted in the DMP should be fed into your </w:t>
      </w:r>
      <w:r w:rsidR="0033484F">
        <w:t>regular Academic N</w:t>
      </w:r>
      <w:r>
        <w:t xml:space="preserve">eeds </w:t>
      </w:r>
      <w:r w:rsidR="0033484F">
        <w:t>A</w:t>
      </w:r>
      <w:r>
        <w:t>nalysis.</w:t>
      </w:r>
    </w:p>
    <w:p w14:paraId="3B167A77" w14:textId="77777777" w:rsidR="009E32EF" w:rsidRDefault="009E32EF" w:rsidP="009E32EF">
      <w:pPr>
        <w:rPr>
          <w:b/>
          <w:sz w:val="28"/>
        </w:rPr>
      </w:pPr>
      <w:r w:rsidRPr="009E32EF">
        <w:rPr>
          <w:b/>
          <w:sz w:val="28"/>
        </w:rPr>
        <w:t>Why do I need a data management plan?</w:t>
      </w:r>
    </w:p>
    <w:p w14:paraId="6864F946" w14:textId="77777777" w:rsidR="009E32EF" w:rsidRDefault="009E32EF" w:rsidP="009E32EF">
      <w:r>
        <w:t>The carrot: improvements to efficiency, protection, quality and exposure.</w:t>
      </w:r>
    </w:p>
    <w:p w14:paraId="04BBEEAA" w14:textId="138418E0" w:rsidR="009E32EF" w:rsidRDefault="009E32EF" w:rsidP="009E32EF">
      <w:pPr>
        <w:spacing w:after="293"/>
      </w:pPr>
      <w:r>
        <w:lastRenderedPageBreak/>
        <w:t xml:space="preserve">Data management in some form is an unavoidable consequence of working with data. </w:t>
      </w:r>
      <w:r w:rsidR="00160287">
        <w:t>Typically,</w:t>
      </w:r>
      <w:r>
        <w:t xml:space="preserve"> data management is done at the last minute and using the first method that comes to mind. This approach is usually time-consuming and </w:t>
      </w:r>
      <w:proofErr w:type="gramStart"/>
      <w:r>
        <w:t>error-prone</w:t>
      </w:r>
      <w:proofErr w:type="gramEnd"/>
      <w:r>
        <w:t>. Taking time at the start of a research project to put in place robust, easy-to-use data management procedures will usually pay off several times over in the later stages of the project. Inadequate data management can also lead to catastrophes like the loss of data or the violation of people's privacy.</w:t>
      </w:r>
    </w:p>
    <w:p w14:paraId="38BFA961" w14:textId="0D1BE78E" w:rsidR="009E32EF" w:rsidRDefault="009E32EF" w:rsidP="009E32EF">
      <w:r>
        <w:t>The stick: basic data management is required by the</w:t>
      </w:r>
      <w:r w:rsidR="005D2FD8">
        <w:t xml:space="preserve"> University as part of its Data Management Policy</w:t>
      </w:r>
      <w:r w:rsidR="00B75B56">
        <w:t xml:space="preserve">, </w:t>
      </w:r>
      <w:hyperlink r:id="rId18" w:history="1">
        <w:r w:rsidR="00454070">
          <w:rPr>
            <w:rStyle w:val="Hyperlink"/>
          </w:rPr>
          <w:t>https://www.southampton.ac.uk/about/governance/regulations-policies/policies/research-data-management</w:t>
        </w:r>
      </w:hyperlink>
      <w:r w:rsidR="005D2FD8">
        <w:t xml:space="preserve">, and also by many of the major funders of PhD studentships. </w:t>
      </w:r>
    </w:p>
    <w:p w14:paraId="2BD1BBDE" w14:textId="77777777" w:rsidR="005D2FD8" w:rsidRDefault="005D2FD8" w:rsidP="005D2FD8">
      <w:pPr>
        <w:spacing w:after="13" w:line="256" w:lineRule="auto"/>
        <w:rPr>
          <w:rFonts w:ascii="Calibri" w:hAnsi="Calibri"/>
          <w:sz w:val="20"/>
          <w:szCs w:val="22"/>
        </w:rPr>
      </w:pPr>
      <w:r>
        <w:rPr>
          <w:b/>
          <w:sz w:val="28"/>
        </w:rPr>
        <w:t xml:space="preserve">What does a data management plan need to cover? </w:t>
      </w:r>
    </w:p>
    <w:p w14:paraId="2820EE05" w14:textId="1B5A73A9" w:rsidR="005D2FD8" w:rsidRDefault="005D2FD8" w:rsidP="005D2FD8">
      <w:pPr>
        <w:spacing w:after="53"/>
      </w:pPr>
      <w:r>
        <w:t xml:space="preserve">The following list of topics can be treated as a </w:t>
      </w:r>
      <w:r w:rsidR="00160287">
        <w:t>checklist</w:t>
      </w:r>
      <w:r>
        <w:t xml:space="preserve">: </w:t>
      </w:r>
    </w:p>
    <w:tbl>
      <w:tblPr>
        <w:tblStyle w:val="TableGrid0"/>
        <w:tblW w:w="9639" w:type="dxa"/>
        <w:tblInd w:w="-8" w:type="dxa"/>
        <w:tblCellMar>
          <w:top w:w="148" w:type="dxa"/>
          <w:left w:w="108" w:type="dxa"/>
          <w:right w:w="115" w:type="dxa"/>
        </w:tblCellMar>
        <w:tblLook w:val="04A0" w:firstRow="1" w:lastRow="0" w:firstColumn="1" w:lastColumn="0" w:noHBand="0" w:noVBand="1"/>
      </w:tblPr>
      <w:tblGrid>
        <w:gridCol w:w="1985"/>
        <w:gridCol w:w="7654"/>
      </w:tblGrid>
      <w:tr w:rsidR="005D2FD8" w14:paraId="022F91E2" w14:textId="77777777" w:rsidTr="00D26FF1">
        <w:trPr>
          <w:trHeight w:val="854"/>
        </w:trPr>
        <w:tc>
          <w:tcPr>
            <w:tcW w:w="1985" w:type="dxa"/>
            <w:tcBorders>
              <w:top w:val="single" w:sz="6" w:space="0" w:color="000000"/>
              <w:left w:val="single" w:sz="6" w:space="0" w:color="000000"/>
              <w:bottom w:val="single" w:sz="6" w:space="0" w:color="000000"/>
              <w:right w:val="single" w:sz="6" w:space="0" w:color="000000"/>
            </w:tcBorders>
            <w:hideMark/>
          </w:tcPr>
          <w:p w14:paraId="1257FC67" w14:textId="76E32734" w:rsidR="005D2FD8" w:rsidRDefault="00EE0787" w:rsidP="00554F01">
            <w:pPr>
              <w:pStyle w:val="Tabletext"/>
              <w:rPr>
                <w:rFonts w:ascii="Calibri" w:hAnsi="Calibri"/>
                <w:szCs w:val="22"/>
              </w:rPr>
            </w:pPr>
            <w:r>
              <w:t xml:space="preserve">Storage, </w:t>
            </w:r>
            <w:r w:rsidR="00664A75">
              <w:t>security,</w:t>
            </w:r>
            <w:r>
              <w:t xml:space="preserve"> and backups</w:t>
            </w:r>
            <w:r w:rsidR="005D2FD8">
              <w:t xml:space="preserve"> </w:t>
            </w:r>
          </w:p>
        </w:tc>
        <w:tc>
          <w:tcPr>
            <w:tcW w:w="7654" w:type="dxa"/>
            <w:tcBorders>
              <w:top w:val="single" w:sz="6" w:space="0" w:color="000000"/>
              <w:left w:val="single" w:sz="6" w:space="0" w:color="000000"/>
              <w:bottom w:val="single" w:sz="6" w:space="0" w:color="000000"/>
              <w:right w:val="single" w:sz="6" w:space="0" w:color="000000"/>
            </w:tcBorders>
            <w:hideMark/>
          </w:tcPr>
          <w:p w14:paraId="547AB2F0" w14:textId="2CEFDD1D" w:rsidR="005D2FD8" w:rsidRDefault="005D2FD8" w:rsidP="00554F01">
            <w:pPr>
              <w:pStyle w:val="Tabletext"/>
            </w:pPr>
            <w:r>
              <w:t xml:space="preserve">This is probably the single most important item on this list. </w:t>
            </w:r>
            <w:r w:rsidR="00EE0787">
              <w:t xml:space="preserve">Where will your data be stored? University </w:t>
            </w:r>
            <w:r w:rsidR="00160287">
              <w:t>cloud-based</w:t>
            </w:r>
            <w:r w:rsidR="00EE0787">
              <w:t xml:space="preserve"> storage is secure and backed up. Personal </w:t>
            </w:r>
            <w:proofErr w:type="spellStart"/>
            <w:r w:rsidR="00EE0787">
              <w:t>OneDrives</w:t>
            </w:r>
            <w:proofErr w:type="spellEnd"/>
            <w:r w:rsidR="00EE0787">
              <w:t xml:space="preserve"> or Google Docs may not be. </w:t>
            </w:r>
          </w:p>
        </w:tc>
      </w:tr>
      <w:tr w:rsidR="005D2FD8" w14:paraId="21E8BFA9" w14:textId="77777777" w:rsidTr="00D26FF1">
        <w:trPr>
          <w:trHeight w:val="685"/>
        </w:trPr>
        <w:tc>
          <w:tcPr>
            <w:tcW w:w="1985" w:type="dxa"/>
            <w:tcBorders>
              <w:top w:val="single" w:sz="6" w:space="0" w:color="000000"/>
              <w:left w:val="single" w:sz="6" w:space="0" w:color="000000"/>
              <w:bottom w:val="single" w:sz="6" w:space="0" w:color="000000"/>
              <w:right w:val="single" w:sz="6" w:space="0" w:color="000000"/>
            </w:tcBorders>
            <w:hideMark/>
          </w:tcPr>
          <w:p w14:paraId="75FC45C4" w14:textId="77777777" w:rsidR="005D2FD8" w:rsidRDefault="005D2FD8" w:rsidP="00554F01">
            <w:pPr>
              <w:pStyle w:val="Tabletext"/>
            </w:pPr>
            <w:r>
              <w:t xml:space="preserve">Survey of existing data </w:t>
            </w:r>
          </w:p>
        </w:tc>
        <w:tc>
          <w:tcPr>
            <w:tcW w:w="7654" w:type="dxa"/>
            <w:tcBorders>
              <w:top w:val="single" w:sz="6" w:space="0" w:color="000000"/>
              <w:left w:val="single" w:sz="6" w:space="0" w:color="000000"/>
              <w:bottom w:val="single" w:sz="6" w:space="0" w:color="000000"/>
              <w:right w:val="single" w:sz="6" w:space="0" w:color="000000"/>
            </w:tcBorders>
            <w:hideMark/>
          </w:tcPr>
          <w:p w14:paraId="6A0D7906" w14:textId="77777777" w:rsidR="005D2FD8" w:rsidRDefault="005D2FD8" w:rsidP="00554F01">
            <w:pPr>
              <w:pStyle w:val="Tabletext"/>
            </w:pPr>
            <w:r>
              <w:t xml:space="preserve">What existing data will need to be managed? </w:t>
            </w:r>
          </w:p>
        </w:tc>
      </w:tr>
      <w:tr w:rsidR="005D2FD8" w14:paraId="10982992" w14:textId="77777777" w:rsidTr="00D26FF1">
        <w:trPr>
          <w:trHeight w:val="697"/>
        </w:trPr>
        <w:tc>
          <w:tcPr>
            <w:tcW w:w="1985" w:type="dxa"/>
            <w:tcBorders>
              <w:top w:val="single" w:sz="6" w:space="0" w:color="000000"/>
              <w:left w:val="single" w:sz="6" w:space="0" w:color="000000"/>
              <w:bottom w:val="single" w:sz="6" w:space="0" w:color="000000"/>
              <w:right w:val="single" w:sz="6" w:space="0" w:color="000000"/>
            </w:tcBorders>
            <w:hideMark/>
          </w:tcPr>
          <w:p w14:paraId="790D801F" w14:textId="77777777" w:rsidR="005D2FD8" w:rsidRDefault="005D2FD8" w:rsidP="00554F01">
            <w:pPr>
              <w:pStyle w:val="Tabletext"/>
            </w:pPr>
            <w:r>
              <w:t xml:space="preserve">Data to be created </w:t>
            </w:r>
          </w:p>
        </w:tc>
        <w:tc>
          <w:tcPr>
            <w:tcW w:w="7654" w:type="dxa"/>
            <w:tcBorders>
              <w:top w:val="single" w:sz="6" w:space="0" w:color="000000"/>
              <w:left w:val="single" w:sz="6" w:space="0" w:color="000000"/>
              <w:bottom w:val="single" w:sz="6" w:space="0" w:color="000000"/>
              <w:right w:val="single" w:sz="6" w:space="0" w:color="000000"/>
            </w:tcBorders>
            <w:hideMark/>
          </w:tcPr>
          <w:p w14:paraId="15F91B47" w14:textId="77777777" w:rsidR="005D2FD8" w:rsidRDefault="005D2FD8" w:rsidP="00554F01">
            <w:pPr>
              <w:pStyle w:val="Tabletext"/>
            </w:pPr>
            <w:r>
              <w:t xml:space="preserve">What data will your project create? </w:t>
            </w:r>
          </w:p>
        </w:tc>
      </w:tr>
      <w:tr w:rsidR="005D2FD8" w14:paraId="5F08ABDE" w14:textId="77777777" w:rsidTr="00554F01">
        <w:trPr>
          <w:trHeight w:val="710"/>
        </w:trPr>
        <w:tc>
          <w:tcPr>
            <w:tcW w:w="1985" w:type="dxa"/>
            <w:tcBorders>
              <w:top w:val="single" w:sz="6" w:space="0" w:color="000000"/>
              <w:left w:val="single" w:sz="6" w:space="0" w:color="000000"/>
              <w:bottom w:val="single" w:sz="6" w:space="0" w:color="000000"/>
              <w:right w:val="single" w:sz="6" w:space="0" w:color="000000"/>
            </w:tcBorders>
            <w:hideMark/>
          </w:tcPr>
          <w:p w14:paraId="387F710C" w14:textId="77777777" w:rsidR="005D2FD8" w:rsidRDefault="005D2FD8" w:rsidP="00554F01">
            <w:pPr>
              <w:pStyle w:val="Tabletext"/>
            </w:pPr>
            <w:r>
              <w:t xml:space="preserve">Data owners &amp; stakeholders </w:t>
            </w:r>
          </w:p>
        </w:tc>
        <w:tc>
          <w:tcPr>
            <w:tcW w:w="7654" w:type="dxa"/>
            <w:tcBorders>
              <w:top w:val="single" w:sz="6" w:space="0" w:color="000000"/>
              <w:left w:val="single" w:sz="6" w:space="0" w:color="000000"/>
              <w:bottom w:val="single" w:sz="6" w:space="0" w:color="000000"/>
              <w:right w:val="single" w:sz="6" w:space="0" w:color="000000"/>
            </w:tcBorders>
            <w:hideMark/>
          </w:tcPr>
          <w:p w14:paraId="0C20BD3E" w14:textId="77777777" w:rsidR="005D2FD8" w:rsidRDefault="005D2FD8" w:rsidP="00554F01">
            <w:pPr>
              <w:pStyle w:val="Tabletext"/>
            </w:pPr>
            <w:r>
              <w:t xml:space="preserve">Who will own the data created, and who would be interested in it? </w:t>
            </w:r>
          </w:p>
        </w:tc>
      </w:tr>
      <w:tr w:rsidR="005D2FD8" w14:paraId="6F30DBC7" w14:textId="77777777" w:rsidTr="00554F01">
        <w:trPr>
          <w:trHeight w:val="470"/>
        </w:trPr>
        <w:tc>
          <w:tcPr>
            <w:tcW w:w="1985" w:type="dxa"/>
            <w:tcBorders>
              <w:top w:val="single" w:sz="6" w:space="0" w:color="000000"/>
              <w:left w:val="single" w:sz="6" w:space="0" w:color="000000"/>
              <w:bottom w:val="single" w:sz="6" w:space="0" w:color="000000"/>
              <w:right w:val="single" w:sz="6" w:space="0" w:color="000000"/>
            </w:tcBorders>
            <w:hideMark/>
          </w:tcPr>
          <w:p w14:paraId="6AB65443" w14:textId="77777777" w:rsidR="005D2FD8" w:rsidRDefault="005D2FD8" w:rsidP="00554F01">
            <w:pPr>
              <w:pStyle w:val="Tabletext"/>
            </w:pPr>
            <w:r>
              <w:t xml:space="preserve">File formats </w:t>
            </w:r>
          </w:p>
        </w:tc>
        <w:tc>
          <w:tcPr>
            <w:tcW w:w="7654" w:type="dxa"/>
            <w:tcBorders>
              <w:top w:val="single" w:sz="6" w:space="0" w:color="000000"/>
              <w:left w:val="single" w:sz="6" w:space="0" w:color="000000"/>
              <w:bottom w:val="single" w:sz="6" w:space="0" w:color="000000"/>
              <w:right w:val="single" w:sz="6" w:space="0" w:color="000000"/>
            </w:tcBorders>
            <w:hideMark/>
          </w:tcPr>
          <w:p w14:paraId="6FCB8EC4" w14:textId="77777777" w:rsidR="005D2FD8" w:rsidRDefault="005D2FD8" w:rsidP="00554F01">
            <w:pPr>
              <w:pStyle w:val="Tabletext"/>
            </w:pPr>
            <w:r>
              <w:t xml:space="preserve">What file formats will you use for your data? </w:t>
            </w:r>
          </w:p>
        </w:tc>
      </w:tr>
      <w:tr w:rsidR="005D2FD8" w14:paraId="6CE96B0B" w14:textId="77777777" w:rsidTr="00554F01">
        <w:trPr>
          <w:trHeight w:val="470"/>
        </w:trPr>
        <w:tc>
          <w:tcPr>
            <w:tcW w:w="1985" w:type="dxa"/>
            <w:tcBorders>
              <w:top w:val="single" w:sz="6" w:space="0" w:color="000000"/>
              <w:left w:val="single" w:sz="6" w:space="0" w:color="000000"/>
              <w:bottom w:val="single" w:sz="6" w:space="0" w:color="000000"/>
              <w:right w:val="single" w:sz="6" w:space="0" w:color="000000"/>
            </w:tcBorders>
            <w:hideMark/>
          </w:tcPr>
          <w:p w14:paraId="406C54C2" w14:textId="77777777" w:rsidR="005D2FD8" w:rsidRDefault="005D2FD8" w:rsidP="00554F01">
            <w:pPr>
              <w:pStyle w:val="Tabletext"/>
            </w:pPr>
            <w:r>
              <w:t xml:space="preserve">Metadata </w:t>
            </w:r>
          </w:p>
        </w:tc>
        <w:tc>
          <w:tcPr>
            <w:tcW w:w="7654" w:type="dxa"/>
            <w:tcBorders>
              <w:top w:val="single" w:sz="6" w:space="0" w:color="000000"/>
              <w:left w:val="single" w:sz="6" w:space="0" w:color="000000"/>
              <w:bottom w:val="single" w:sz="6" w:space="0" w:color="000000"/>
              <w:right w:val="single" w:sz="6" w:space="0" w:color="000000"/>
            </w:tcBorders>
            <w:hideMark/>
          </w:tcPr>
          <w:p w14:paraId="16FC6CDF" w14:textId="77777777" w:rsidR="005D2FD8" w:rsidRDefault="005D2FD8" w:rsidP="00554F01">
            <w:pPr>
              <w:pStyle w:val="Tabletext"/>
            </w:pPr>
            <w:r>
              <w:t xml:space="preserve">What metadata will you keep? What format or standard will you follow? </w:t>
            </w:r>
          </w:p>
        </w:tc>
      </w:tr>
      <w:tr w:rsidR="005D2FD8" w14:paraId="0F58C4BA" w14:textId="77777777" w:rsidTr="00554F01">
        <w:trPr>
          <w:trHeight w:val="715"/>
        </w:trPr>
        <w:tc>
          <w:tcPr>
            <w:tcW w:w="1985" w:type="dxa"/>
            <w:tcBorders>
              <w:top w:val="single" w:sz="6" w:space="0" w:color="000000"/>
              <w:left w:val="single" w:sz="6" w:space="0" w:color="000000"/>
              <w:bottom w:val="single" w:sz="6" w:space="0" w:color="000000"/>
              <w:right w:val="single" w:sz="6" w:space="0" w:color="000000"/>
            </w:tcBorders>
            <w:hideMark/>
          </w:tcPr>
          <w:p w14:paraId="51BC8280" w14:textId="77777777" w:rsidR="005D2FD8" w:rsidRDefault="005D2FD8" w:rsidP="00554F01">
            <w:pPr>
              <w:pStyle w:val="Tabletext"/>
            </w:pPr>
            <w:r>
              <w:t xml:space="preserve">Access and security </w:t>
            </w:r>
          </w:p>
        </w:tc>
        <w:tc>
          <w:tcPr>
            <w:tcW w:w="7654" w:type="dxa"/>
            <w:tcBorders>
              <w:top w:val="single" w:sz="6" w:space="0" w:color="000000"/>
              <w:left w:val="single" w:sz="6" w:space="0" w:color="000000"/>
              <w:bottom w:val="single" w:sz="6" w:space="0" w:color="000000"/>
              <w:right w:val="single" w:sz="6" w:space="0" w:color="000000"/>
            </w:tcBorders>
            <w:hideMark/>
          </w:tcPr>
          <w:p w14:paraId="47E74BEE" w14:textId="77777777" w:rsidR="005D2FD8" w:rsidRDefault="005D2FD8" w:rsidP="00554F01">
            <w:pPr>
              <w:pStyle w:val="Tabletext"/>
            </w:pPr>
            <w:r>
              <w:t xml:space="preserve">Who will have access to your data? If the data is sensitive, how will you protect it from unauthorised access? </w:t>
            </w:r>
          </w:p>
        </w:tc>
      </w:tr>
      <w:tr w:rsidR="005D2FD8" w14:paraId="4E9E27F5" w14:textId="77777777" w:rsidTr="00D26FF1">
        <w:trPr>
          <w:trHeight w:val="911"/>
        </w:trPr>
        <w:tc>
          <w:tcPr>
            <w:tcW w:w="1985" w:type="dxa"/>
            <w:tcBorders>
              <w:top w:val="single" w:sz="6" w:space="0" w:color="000000"/>
              <w:left w:val="single" w:sz="6" w:space="0" w:color="000000"/>
              <w:bottom w:val="single" w:sz="6" w:space="0" w:color="000000"/>
              <w:right w:val="single" w:sz="6" w:space="0" w:color="000000"/>
            </w:tcBorders>
            <w:hideMark/>
          </w:tcPr>
          <w:p w14:paraId="5B7FD030" w14:textId="77777777" w:rsidR="005D2FD8" w:rsidRDefault="005D2FD8" w:rsidP="00554F01">
            <w:pPr>
              <w:pStyle w:val="Tabletext"/>
            </w:pPr>
            <w:r>
              <w:t xml:space="preserve">Data organisation </w:t>
            </w:r>
          </w:p>
        </w:tc>
        <w:tc>
          <w:tcPr>
            <w:tcW w:w="7654" w:type="dxa"/>
            <w:tcBorders>
              <w:top w:val="single" w:sz="6" w:space="0" w:color="000000"/>
              <w:left w:val="single" w:sz="6" w:space="0" w:color="000000"/>
              <w:bottom w:val="single" w:sz="6" w:space="0" w:color="000000"/>
              <w:right w:val="single" w:sz="6" w:space="0" w:color="000000"/>
            </w:tcBorders>
            <w:hideMark/>
          </w:tcPr>
          <w:p w14:paraId="51629941" w14:textId="03C0100B" w:rsidR="005D2FD8" w:rsidRDefault="005D2FD8" w:rsidP="00554F01">
            <w:pPr>
              <w:pStyle w:val="Tabletext"/>
            </w:pPr>
            <w:r>
              <w:t xml:space="preserve">How will you name your data files? How will you organise your data into folders? How will you keep track of the different versions of your data files and documents? </w:t>
            </w:r>
          </w:p>
        </w:tc>
      </w:tr>
      <w:tr w:rsidR="005D2FD8" w14:paraId="29F038FB" w14:textId="77777777" w:rsidTr="00D26FF1">
        <w:trPr>
          <w:trHeight w:val="841"/>
        </w:trPr>
        <w:tc>
          <w:tcPr>
            <w:tcW w:w="1985" w:type="dxa"/>
            <w:tcBorders>
              <w:top w:val="single" w:sz="6" w:space="0" w:color="000000"/>
              <w:left w:val="single" w:sz="6" w:space="0" w:color="000000"/>
              <w:bottom w:val="single" w:sz="6" w:space="0" w:color="000000"/>
              <w:right w:val="single" w:sz="6" w:space="0" w:color="000000"/>
            </w:tcBorders>
            <w:hideMark/>
          </w:tcPr>
          <w:p w14:paraId="52F51789" w14:textId="77777777" w:rsidR="005D2FD8" w:rsidRDefault="005D2FD8" w:rsidP="00554F01">
            <w:pPr>
              <w:pStyle w:val="Tabletext"/>
            </w:pPr>
            <w:r>
              <w:t xml:space="preserve">Data sharing, publishing and archiving </w:t>
            </w:r>
          </w:p>
        </w:tc>
        <w:tc>
          <w:tcPr>
            <w:tcW w:w="7654" w:type="dxa"/>
            <w:tcBorders>
              <w:top w:val="single" w:sz="6" w:space="0" w:color="000000"/>
              <w:left w:val="single" w:sz="6" w:space="0" w:color="000000"/>
              <w:bottom w:val="single" w:sz="6" w:space="0" w:color="000000"/>
              <w:right w:val="single" w:sz="6" w:space="0" w:color="000000"/>
            </w:tcBorders>
            <w:hideMark/>
          </w:tcPr>
          <w:p w14:paraId="1F94C903" w14:textId="77777777" w:rsidR="005D2FD8" w:rsidRDefault="005D2FD8" w:rsidP="00554F01">
            <w:pPr>
              <w:pStyle w:val="Tabletext"/>
            </w:pPr>
            <w:r>
              <w:t xml:space="preserve">What data will you share with others? What license will you apply? </w:t>
            </w:r>
          </w:p>
        </w:tc>
      </w:tr>
      <w:tr w:rsidR="005D2FD8" w14:paraId="4CC671BA" w14:textId="77777777" w:rsidTr="00554F01">
        <w:trPr>
          <w:trHeight w:val="470"/>
        </w:trPr>
        <w:tc>
          <w:tcPr>
            <w:tcW w:w="1985" w:type="dxa"/>
            <w:tcBorders>
              <w:top w:val="single" w:sz="6" w:space="0" w:color="000000"/>
              <w:left w:val="single" w:sz="6" w:space="0" w:color="000000"/>
              <w:bottom w:val="single" w:sz="6" w:space="0" w:color="000000"/>
              <w:right w:val="single" w:sz="6" w:space="0" w:color="000000"/>
            </w:tcBorders>
            <w:hideMark/>
          </w:tcPr>
          <w:p w14:paraId="7FC6B432" w14:textId="77777777" w:rsidR="005D2FD8" w:rsidRDefault="005D2FD8" w:rsidP="00554F01">
            <w:pPr>
              <w:pStyle w:val="Tabletext"/>
            </w:pPr>
            <w:r>
              <w:t xml:space="preserve">Destruction </w:t>
            </w:r>
          </w:p>
        </w:tc>
        <w:tc>
          <w:tcPr>
            <w:tcW w:w="7654" w:type="dxa"/>
            <w:tcBorders>
              <w:top w:val="single" w:sz="6" w:space="0" w:color="000000"/>
              <w:left w:val="single" w:sz="6" w:space="0" w:color="000000"/>
              <w:bottom w:val="single" w:sz="6" w:space="0" w:color="000000"/>
              <w:right w:val="single" w:sz="6" w:space="0" w:color="000000"/>
            </w:tcBorders>
            <w:hideMark/>
          </w:tcPr>
          <w:p w14:paraId="04FBD927" w14:textId="77777777" w:rsidR="005D2FD8" w:rsidRDefault="005D2FD8" w:rsidP="00554F01">
            <w:pPr>
              <w:pStyle w:val="Tabletext"/>
            </w:pPr>
            <w:r>
              <w:t xml:space="preserve">What data will you destroy? When? How? </w:t>
            </w:r>
          </w:p>
        </w:tc>
      </w:tr>
      <w:tr w:rsidR="005D2FD8" w14:paraId="25847521" w14:textId="77777777" w:rsidTr="00554F01">
        <w:trPr>
          <w:trHeight w:val="466"/>
        </w:trPr>
        <w:tc>
          <w:tcPr>
            <w:tcW w:w="1985" w:type="dxa"/>
            <w:tcBorders>
              <w:top w:val="single" w:sz="6" w:space="0" w:color="000000"/>
              <w:left w:val="single" w:sz="6" w:space="0" w:color="000000"/>
              <w:bottom w:val="single" w:sz="6" w:space="0" w:color="000000"/>
              <w:right w:val="single" w:sz="6" w:space="0" w:color="000000"/>
            </w:tcBorders>
            <w:hideMark/>
          </w:tcPr>
          <w:p w14:paraId="7405CE20" w14:textId="77777777" w:rsidR="005D2FD8" w:rsidRDefault="005D2FD8" w:rsidP="00554F01">
            <w:pPr>
              <w:pStyle w:val="Tabletext"/>
            </w:pPr>
            <w:r>
              <w:t xml:space="preserve">Responsibilities </w:t>
            </w:r>
          </w:p>
        </w:tc>
        <w:tc>
          <w:tcPr>
            <w:tcW w:w="7654" w:type="dxa"/>
            <w:tcBorders>
              <w:top w:val="single" w:sz="6" w:space="0" w:color="000000"/>
              <w:left w:val="single" w:sz="6" w:space="0" w:color="000000"/>
              <w:bottom w:val="single" w:sz="6" w:space="0" w:color="000000"/>
              <w:right w:val="single" w:sz="6" w:space="0" w:color="000000"/>
            </w:tcBorders>
            <w:hideMark/>
          </w:tcPr>
          <w:p w14:paraId="1DC18E80" w14:textId="77777777" w:rsidR="005D2FD8" w:rsidRDefault="005D2FD8" w:rsidP="00554F01">
            <w:pPr>
              <w:pStyle w:val="Tabletext"/>
            </w:pPr>
            <w:r>
              <w:t xml:space="preserve">Who will be responsible for each of the items in this plan? </w:t>
            </w:r>
          </w:p>
        </w:tc>
      </w:tr>
      <w:tr w:rsidR="005D2FD8" w14:paraId="2D38FBC8" w14:textId="77777777" w:rsidTr="00554F01">
        <w:trPr>
          <w:trHeight w:val="715"/>
        </w:trPr>
        <w:tc>
          <w:tcPr>
            <w:tcW w:w="1985" w:type="dxa"/>
            <w:tcBorders>
              <w:top w:val="single" w:sz="6" w:space="0" w:color="000000"/>
              <w:left w:val="single" w:sz="6" w:space="0" w:color="000000"/>
              <w:bottom w:val="single" w:sz="6" w:space="0" w:color="000000"/>
              <w:right w:val="single" w:sz="6" w:space="0" w:color="000000"/>
            </w:tcBorders>
            <w:hideMark/>
          </w:tcPr>
          <w:p w14:paraId="658E4868" w14:textId="77777777" w:rsidR="005D2FD8" w:rsidRDefault="005D2FD8" w:rsidP="00554F01">
            <w:pPr>
              <w:pStyle w:val="Tabletext"/>
            </w:pPr>
            <w:r>
              <w:t xml:space="preserve">Anything else </w:t>
            </w:r>
          </w:p>
        </w:tc>
        <w:tc>
          <w:tcPr>
            <w:tcW w:w="7654" w:type="dxa"/>
            <w:tcBorders>
              <w:top w:val="single" w:sz="6" w:space="0" w:color="000000"/>
              <w:left w:val="single" w:sz="6" w:space="0" w:color="000000"/>
              <w:bottom w:val="single" w:sz="6" w:space="0" w:color="000000"/>
              <w:right w:val="single" w:sz="6" w:space="0" w:color="000000"/>
            </w:tcBorders>
            <w:hideMark/>
          </w:tcPr>
          <w:p w14:paraId="1E7C9A52" w14:textId="77777777" w:rsidR="005D2FD8" w:rsidRDefault="005D2FD8" w:rsidP="00554F01">
            <w:pPr>
              <w:pStyle w:val="Tabletext"/>
            </w:pPr>
            <w:r>
              <w:t xml:space="preserve">Don't restrict yourself to the items above. Stop and think. What is missing from this list? If you think of something, please let us know so that we can update this information. </w:t>
            </w:r>
          </w:p>
        </w:tc>
      </w:tr>
    </w:tbl>
    <w:p w14:paraId="7E1FDFC6" w14:textId="77777777" w:rsidR="00182CBE" w:rsidRDefault="00182CBE">
      <w:pPr>
        <w:spacing w:before="0" w:after="0" w:line="240" w:lineRule="auto"/>
        <w:rPr>
          <w:rFonts w:cs="Arial"/>
          <w:b/>
          <w:bCs/>
          <w:kern w:val="32"/>
          <w:sz w:val="32"/>
          <w:szCs w:val="32"/>
        </w:rPr>
      </w:pPr>
      <w:r>
        <w:br w:type="page"/>
      </w:r>
    </w:p>
    <w:p w14:paraId="27D8B102" w14:textId="77777777" w:rsidR="002B44CF" w:rsidRDefault="00182CBE" w:rsidP="002B44CF">
      <w:pPr>
        <w:pStyle w:val="Heading1"/>
      </w:pPr>
      <w:r>
        <w:lastRenderedPageBreak/>
        <w:t>Detailed</w:t>
      </w:r>
      <w:r w:rsidR="005D2FD8">
        <w:t xml:space="preserve"> </w:t>
      </w:r>
      <w:r w:rsidR="002B44CF">
        <w:t>Guidance Notes</w:t>
      </w:r>
    </w:p>
    <w:p w14:paraId="3F0B59CA" w14:textId="77777777" w:rsidR="00446DCE" w:rsidRDefault="00446DCE" w:rsidP="00B75B56">
      <w:r>
        <w:t xml:space="preserve">Also see the </w:t>
      </w:r>
      <w:r w:rsidRPr="00182CBE">
        <w:rPr>
          <w:b/>
        </w:rPr>
        <w:t>Data Plan for your PhD</w:t>
      </w:r>
      <w:r>
        <w:t xml:space="preserve"> webpages: </w:t>
      </w:r>
      <w:hyperlink r:id="rId19" w:history="1">
        <w:r w:rsidRPr="00674EC9">
          <w:rPr>
            <w:rStyle w:val="Hyperlink"/>
          </w:rPr>
          <w:t>http://library.soton.ac.uk/researchdata/phd</w:t>
        </w:r>
      </w:hyperlink>
      <w:r>
        <w:t xml:space="preserve"> </w:t>
      </w:r>
    </w:p>
    <w:p w14:paraId="31807FD6" w14:textId="77777777" w:rsidR="005F7471" w:rsidRPr="00446DCE" w:rsidRDefault="00182CBE" w:rsidP="00B75B56">
      <w:r>
        <w:t>For additional support, email researchdata@soton.ac.uk</w:t>
      </w:r>
    </w:p>
    <w:p w14:paraId="29B50C56" w14:textId="77777777" w:rsidR="00DF29A7" w:rsidRPr="004605E6" w:rsidRDefault="002B44CF" w:rsidP="00446DCE">
      <w:pPr>
        <w:pStyle w:val="Heading3"/>
        <w:numPr>
          <w:ilvl w:val="0"/>
          <w:numId w:val="37"/>
        </w:numPr>
      </w:pPr>
      <w:r w:rsidRPr="004605E6">
        <w:t xml:space="preserve">Project Description </w:t>
      </w:r>
    </w:p>
    <w:p w14:paraId="21A6FFAF" w14:textId="77777777" w:rsidR="002B44CF" w:rsidRDefault="002B44CF" w:rsidP="00DF29A7">
      <w:r w:rsidRPr="002B44CF">
        <w:t>Provide two or three sentences summarising your project's research questions and data needs.</w:t>
      </w:r>
    </w:p>
    <w:p w14:paraId="1EAB9825" w14:textId="77777777" w:rsidR="00DF29A7" w:rsidRDefault="002B44CF" w:rsidP="00DF29A7">
      <w:pPr>
        <w:pStyle w:val="Heading3"/>
      </w:pPr>
      <w:r w:rsidRPr="002B44CF">
        <w:t>What policies will apply?</w:t>
      </w:r>
    </w:p>
    <w:p w14:paraId="37F8866E" w14:textId="77777777" w:rsidR="00E27AAF" w:rsidRPr="008A343C" w:rsidRDefault="00E27AAF" w:rsidP="00B75B56">
      <w:r w:rsidRPr="008A343C">
        <w:t>University policies that might be relevant t</w:t>
      </w:r>
      <w:r w:rsidR="00182CBE">
        <w:t>o your project are listed below:</w:t>
      </w:r>
    </w:p>
    <w:p w14:paraId="5449EC46" w14:textId="78921B25" w:rsidR="00E27AAF" w:rsidRPr="005D2FD8" w:rsidRDefault="00E27AAF" w:rsidP="009A73A8">
      <w:pPr>
        <w:pStyle w:val="ListParagraph"/>
        <w:numPr>
          <w:ilvl w:val="0"/>
          <w:numId w:val="40"/>
        </w:numPr>
      </w:pPr>
      <w:r w:rsidRPr="005D2FD8">
        <w:t>Research Data Management Policy:</w:t>
      </w:r>
      <w:r w:rsidR="00DC4E2A">
        <w:br/>
      </w:r>
      <w:hyperlink r:id="rId20" w:history="1">
        <w:r w:rsidR="002B1384">
          <w:rPr>
            <w:rStyle w:val="Hyperlink"/>
          </w:rPr>
          <w:t>https://www.southampton.ac.uk/about/governance/regulations-policies/policies/research-data-management</w:t>
        </w:r>
      </w:hyperlink>
      <w:r w:rsidR="002B1384">
        <w:t>,</w:t>
      </w:r>
    </w:p>
    <w:p w14:paraId="32FA09C1" w14:textId="5BDB28A3" w:rsidR="00E27AAF" w:rsidRDefault="00E27AAF" w:rsidP="00B75B56">
      <w:pPr>
        <w:pStyle w:val="ListParagraph"/>
        <w:numPr>
          <w:ilvl w:val="0"/>
          <w:numId w:val="40"/>
        </w:numPr>
      </w:pPr>
      <w:r w:rsidRPr="005D2FD8">
        <w:t xml:space="preserve">Open </w:t>
      </w:r>
      <w:r w:rsidR="00DC4E2A">
        <w:t>A</w:t>
      </w:r>
      <w:r w:rsidRPr="005D2FD8">
        <w:t xml:space="preserve">ccess </w:t>
      </w:r>
      <w:r w:rsidR="00DC4E2A">
        <w:t>P</w:t>
      </w:r>
      <w:r w:rsidRPr="005D2FD8">
        <w:t xml:space="preserve">olicy: </w:t>
      </w:r>
      <w:hyperlink r:id="rId21" w:history="1">
        <w:r w:rsidR="002B1384" w:rsidRPr="003A09FE">
          <w:rPr>
            <w:rStyle w:val="Hyperlink"/>
          </w:rPr>
          <w:t>https://www.southampton.ac.uk/about/governance/regulations-policies/policies/open-access</w:t>
        </w:r>
      </w:hyperlink>
    </w:p>
    <w:p w14:paraId="09BE2DB0" w14:textId="20D6AF73" w:rsidR="002B1384" w:rsidRPr="002B1384" w:rsidRDefault="00E27AAF" w:rsidP="0086524F">
      <w:pPr>
        <w:pStyle w:val="ListParagraph"/>
        <w:numPr>
          <w:ilvl w:val="0"/>
          <w:numId w:val="40"/>
        </w:numPr>
        <w:rPr>
          <w:b/>
        </w:rPr>
      </w:pPr>
      <w:r w:rsidRPr="005D2FD8">
        <w:t xml:space="preserve">Ethics </w:t>
      </w:r>
      <w:r w:rsidR="005D2FD8" w:rsidRPr="005D2FD8">
        <w:t>Polic</w:t>
      </w:r>
      <w:r w:rsidR="002B1384">
        <w:t>y</w:t>
      </w:r>
      <w:r w:rsidR="005D2FD8" w:rsidRPr="005D2FD8">
        <w:t>:</w:t>
      </w:r>
      <w:r w:rsidR="005D2FD8" w:rsidRPr="005D2FD8">
        <w:br/>
      </w:r>
      <w:hyperlink r:id="rId22" w:history="1">
        <w:r w:rsidR="002B1384" w:rsidRPr="003A09FE">
          <w:rPr>
            <w:rStyle w:val="Hyperlink"/>
          </w:rPr>
          <w:t>https://www.southampton.ac.uk/about/governance/regulations-policies/policies/ethics</w:t>
        </w:r>
      </w:hyperlink>
    </w:p>
    <w:p w14:paraId="5B382EA2" w14:textId="77777777" w:rsidR="002B1384" w:rsidRPr="002B1384" w:rsidRDefault="002B1384" w:rsidP="002B1384">
      <w:pPr>
        <w:pStyle w:val="ListParagraph"/>
        <w:rPr>
          <w:b/>
        </w:rPr>
      </w:pPr>
    </w:p>
    <w:p w14:paraId="00F416F1" w14:textId="6DC93662" w:rsidR="008A343C" w:rsidRPr="002B1384" w:rsidRDefault="002B44CF" w:rsidP="002B1384">
      <w:pPr>
        <w:rPr>
          <w:b/>
        </w:rPr>
      </w:pPr>
      <w:r w:rsidRPr="002B1384">
        <w:rPr>
          <w:b/>
        </w:rPr>
        <w:t>Working with personal or sensitive data?</w:t>
      </w:r>
    </w:p>
    <w:p w14:paraId="2F20BA33" w14:textId="2907F4F5" w:rsidR="008A343C" w:rsidRDefault="005D2FD8" w:rsidP="00B75B56">
      <w:r>
        <w:t>If human</w:t>
      </w:r>
      <w:r w:rsidR="00DC4E2A">
        <w:t>s</w:t>
      </w:r>
      <w:r>
        <w:t xml:space="preserve"> </w:t>
      </w:r>
      <w:r w:rsidR="00664A75">
        <w:t>participate in</w:t>
      </w:r>
      <w:r>
        <w:t xml:space="preserve"> your research, y</w:t>
      </w:r>
      <w:r w:rsidR="002B44CF" w:rsidRPr="008A343C">
        <w:t>ou will need to take measures to comply with the Data Protection Act</w:t>
      </w:r>
      <w:r>
        <w:t xml:space="preserve"> </w:t>
      </w:r>
      <w:r w:rsidR="002B1384">
        <w:t xml:space="preserve">(DPA) </w:t>
      </w:r>
      <w:r>
        <w:t xml:space="preserve">2018 and </w:t>
      </w:r>
      <w:r w:rsidR="002B1384" w:rsidRPr="002B1384">
        <w:t>General Data Protection Regulation (GDPR) 2016</w:t>
      </w:r>
      <w:r w:rsidR="002B44CF" w:rsidRPr="008A343C">
        <w:t>. Consult the University'</w:t>
      </w:r>
      <w:r w:rsidR="00DC4E2A">
        <w:t>s</w:t>
      </w:r>
      <w:r w:rsidR="002B44CF" w:rsidRPr="008A343C">
        <w:t xml:space="preserve"> guidance to find out what this will mean in practice for your research: </w:t>
      </w:r>
      <w:hyperlink r:id="rId23" w:history="1">
        <w:r w:rsidR="002B1384" w:rsidRPr="003A09FE">
          <w:rPr>
            <w:rStyle w:val="Hyperlink"/>
          </w:rPr>
          <w:t>https://sotonac.sharepoint.com/teams/InformationGovernanceDataProtection</w:t>
        </w:r>
      </w:hyperlink>
    </w:p>
    <w:p w14:paraId="1593F52C" w14:textId="77777777" w:rsidR="00DF29A7" w:rsidRDefault="002B44CF" w:rsidP="00DF29A7">
      <w:pPr>
        <w:pStyle w:val="Heading3"/>
      </w:pPr>
      <w:r w:rsidRPr="00984227">
        <w:t>What data will you collect or create?</w:t>
      </w:r>
    </w:p>
    <w:p w14:paraId="68315244" w14:textId="35B84BC6" w:rsidR="008A343C" w:rsidRPr="008A343C" w:rsidRDefault="008A343C" w:rsidP="008A343C">
      <w:pPr>
        <w:pStyle w:val="ListParagraph"/>
        <w:numPr>
          <w:ilvl w:val="0"/>
          <w:numId w:val="29"/>
        </w:numPr>
        <w:rPr>
          <w:szCs w:val="18"/>
        </w:rPr>
      </w:pPr>
      <w:r w:rsidRPr="008A343C">
        <w:rPr>
          <w:szCs w:val="18"/>
        </w:rPr>
        <w:t>What physical data will you study</w:t>
      </w:r>
      <w:r w:rsidR="00D347EE" w:rsidRPr="008A343C">
        <w:rPr>
          <w:szCs w:val="18"/>
        </w:rPr>
        <w:t xml:space="preserve">? </w:t>
      </w:r>
      <w:r w:rsidRPr="008A343C">
        <w:rPr>
          <w:szCs w:val="18"/>
        </w:rPr>
        <w:t xml:space="preserve">(e.g. artefacts, samples, paper archives, etc.)  </w:t>
      </w:r>
      <w:r w:rsidR="00B75B56">
        <w:rPr>
          <w:szCs w:val="18"/>
        </w:rPr>
        <w:br/>
      </w:r>
      <w:r w:rsidRPr="008A343C">
        <w:rPr>
          <w:szCs w:val="18"/>
        </w:rPr>
        <w:t>And what digital data will be derived from these? (e.g. field-notes, images, measurements, spreadsheets, survey data, etc.)</w:t>
      </w:r>
    </w:p>
    <w:p w14:paraId="472DE284" w14:textId="77777777" w:rsidR="008A343C" w:rsidRPr="008A343C" w:rsidRDefault="008A343C" w:rsidP="008A343C">
      <w:pPr>
        <w:pStyle w:val="ListParagraph"/>
        <w:numPr>
          <w:ilvl w:val="0"/>
          <w:numId w:val="29"/>
        </w:numPr>
        <w:rPr>
          <w:szCs w:val="18"/>
        </w:rPr>
      </w:pPr>
      <w:r w:rsidRPr="008A343C">
        <w:rPr>
          <w:szCs w:val="18"/>
        </w:rPr>
        <w:t xml:space="preserve">How will the data be collected? </w:t>
      </w:r>
      <w:r w:rsidRPr="008A343C">
        <w:rPr>
          <w:rFonts w:cstheme="minorHAnsi"/>
          <w:szCs w:val="18"/>
        </w:rPr>
        <w:t>Is it gathered from experiments? From the literature? What instruments? How about observations or photos?</w:t>
      </w:r>
    </w:p>
    <w:p w14:paraId="4657C203" w14:textId="77777777" w:rsidR="00E27AAF" w:rsidRPr="008A343C" w:rsidRDefault="00E27AAF" w:rsidP="00E27AAF">
      <w:pPr>
        <w:pStyle w:val="ListParagraph"/>
        <w:numPr>
          <w:ilvl w:val="0"/>
          <w:numId w:val="29"/>
        </w:numPr>
        <w:rPr>
          <w:szCs w:val="18"/>
        </w:rPr>
      </w:pPr>
      <w:r w:rsidRPr="008A343C">
        <w:rPr>
          <w:szCs w:val="18"/>
        </w:rPr>
        <w:t>Will you be using secondary data?</w:t>
      </w:r>
    </w:p>
    <w:p w14:paraId="2FBAC1AF" w14:textId="73610F8A" w:rsidR="00E27AAF" w:rsidRDefault="00E27AAF" w:rsidP="00E27AAF">
      <w:pPr>
        <w:pStyle w:val="ListParagraph"/>
        <w:numPr>
          <w:ilvl w:val="0"/>
          <w:numId w:val="29"/>
        </w:numPr>
        <w:rPr>
          <w:szCs w:val="18"/>
        </w:rPr>
      </w:pPr>
      <w:r w:rsidRPr="008A343C">
        <w:rPr>
          <w:szCs w:val="18"/>
        </w:rPr>
        <w:t xml:space="preserve">Could the data be considered personal, </w:t>
      </w:r>
      <w:r w:rsidR="00C10F42" w:rsidRPr="008A343C">
        <w:rPr>
          <w:szCs w:val="18"/>
        </w:rPr>
        <w:t>sensitive,</w:t>
      </w:r>
      <w:r w:rsidRPr="008A343C">
        <w:rPr>
          <w:szCs w:val="18"/>
        </w:rPr>
        <w:t xml:space="preserve"> or commercial data?</w:t>
      </w:r>
    </w:p>
    <w:p w14:paraId="2AA53330" w14:textId="77777777" w:rsidR="008A343C" w:rsidRPr="008A343C" w:rsidRDefault="008A343C" w:rsidP="008A343C">
      <w:pPr>
        <w:pStyle w:val="ListParagraph"/>
        <w:numPr>
          <w:ilvl w:val="0"/>
          <w:numId w:val="29"/>
        </w:numPr>
        <w:rPr>
          <w:szCs w:val="18"/>
        </w:rPr>
      </w:pPr>
      <w:r w:rsidRPr="008A343C">
        <w:rPr>
          <w:szCs w:val="18"/>
        </w:rPr>
        <w:t>Describe the methods/standards for data creation. What quality assurance processes will you adopt (e.g. calibration, data entry validation, representation with controlled vocabularies)</w:t>
      </w:r>
    </w:p>
    <w:p w14:paraId="1EA97F66" w14:textId="20412E01" w:rsidR="008A343C" w:rsidRPr="008A343C" w:rsidRDefault="008A343C" w:rsidP="008A343C">
      <w:pPr>
        <w:pStyle w:val="ListParagraph"/>
        <w:numPr>
          <w:ilvl w:val="0"/>
          <w:numId w:val="29"/>
        </w:numPr>
        <w:rPr>
          <w:szCs w:val="18"/>
        </w:rPr>
      </w:pPr>
      <w:r w:rsidRPr="008A343C">
        <w:rPr>
          <w:szCs w:val="18"/>
        </w:rPr>
        <w:t xml:space="preserve">What file formats and software will you use? Do your chosen formats and software enable sharing and long-term sustainability of data, such as open standards and </w:t>
      </w:r>
      <w:r w:rsidR="00C547F5" w:rsidRPr="008A343C">
        <w:rPr>
          <w:szCs w:val="18"/>
        </w:rPr>
        <w:t>open-source</w:t>
      </w:r>
      <w:r w:rsidRPr="008A343C">
        <w:rPr>
          <w:szCs w:val="18"/>
        </w:rPr>
        <w:t xml:space="preserve"> software?</w:t>
      </w:r>
    </w:p>
    <w:p w14:paraId="6789200E" w14:textId="77777777" w:rsidR="008A343C" w:rsidRPr="008A343C" w:rsidRDefault="008A343C" w:rsidP="008A343C">
      <w:pPr>
        <w:pStyle w:val="ListParagraph"/>
        <w:numPr>
          <w:ilvl w:val="0"/>
          <w:numId w:val="29"/>
        </w:numPr>
        <w:rPr>
          <w:szCs w:val="18"/>
        </w:rPr>
      </w:pPr>
      <w:r w:rsidRPr="008A343C">
        <w:rPr>
          <w:szCs w:val="18"/>
        </w:rPr>
        <w:t>Consider how many individual files you expect to make, anticipated file sizes, and total storage volume.</w:t>
      </w:r>
    </w:p>
    <w:p w14:paraId="129F952D" w14:textId="77777777" w:rsidR="008A343C" w:rsidRPr="008A343C" w:rsidRDefault="008A343C" w:rsidP="008A343C">
      <w:pPr>
        <w:pStyle w:val="ListParagraph"/>
        <w:numPr>
          <w:ilvl w:val="0"/>
          <w:numId w:val="29"/>
        </w:numPr>
        <w:rPr>
          <w:szCs w:val="18"/>
        </w:rPr>
      </w:pPr>
      <w:r>
        <w:rPr>
          <w:szCs w:val="18"/>
        </w:rPr>
        <w:t xml:space="preserve">Frequency of new data - </w:t>
      </w:r>
      <w:r w:rsidRPr="008A343C">
        <w:rPr>
          <w:szCs w:val="18"/>
        </w:rPr>
        <w:t xml:space="preserve">how often will you get new </w:t>
      </w:r>
      <w:r>
        <w:rPr>
          <w:szCs w:val="18"/>
        </w:rPr>
        <w:t xml:space="preserve">data and over what </w:t>
      </w:r>
      <w:proofErr w:type="gramStart"/>
      <w:r>
        <w:rPr>
          <w:szCs w:val="18"/>
        </w:rPr>
        <w:t>time period</w:t>
      </w:r>
      <w:proofErr w:type="gramEnd"/>
      <w:r>
        <w:rPr>
          <w:szCs w:val="18"/>
        </w:rPr>
        <w:t>?</w:t>
      </w:r>
      <w:r w:rsidRPr="008A343C">
        <w:rPr>
          <w:szCs w:val="18"/>
        </w:rPr>
        <w:br/>
      </w:r>
      <w:r w:rsidRPr="008A343C">
        <w:rPr>
          <w:rStyle w:val="SubtleEmphasis"/>
          <w:rFonts w:cs="Calibri"/>
          <w:i w:val="0"/>
          <w:color w:val="auto"/>
          <w:szCs w:val="18"/>
        </w:rPr>
        <w:t>Continuously or just from discrete experiments? How many experiments per week? How will this change over time?</w:t>
      </w:r>
    </w:p>
    <w:p w14:paraId="0F2A9BE5" w14:textId="77777777" w:rsidR="008A343C" w:rsidRPr="008A343C" w:rsidRDefault="008A343C" w:rsidP="00DF29A7">
      <w:pPr>
        <w:rPr>
          <w:rStyle w:val="SubtleEmphasis"/>
          <w:rFonts w:cs="Calibri"/>
          <w:szCs w:val="18"/>
        </w:rPr>
      </w:pPr>
    </w:p>
    <w:p w14:paraId="70AB4AAC" w14:textId="77777777" w:rsidR="00B75B56" w:rsidRDefault="00984227" w:rsidP="00DF29A7">
      <w:pPr>
        <w:rPr>
          <w:rStyle w:val="SubtleEmphasis"/>
          <w:rFonts w:cs="Calibri"/>
          <w:i w:val="0"/>
          <w:color w:val="auto"/>
          <w:szCs w:val="18"/>
        </w:rPr>
      </w:pPr>
      <w:r w:rsidRPr="008A343C">
        <w:rPr>
          <w:rStyle w:val="SubtleEmphasis"/>
          <w:rFonts w:cs="Calibri"/>
          <w:i w:val="0"/>
          <w:color w:val="auto"/>
          <w:szCs w:val="18"/>
        </w:rPr>
        <w:t>Example</w:t>
      </w:r>
      <w:r w:rsidR="00B75B56">
        <w:rPr>
          <w:rStyle w:val="SubtleEmphasis"/>
          <w:rFonts w:cs="Calibri"/>
          <w:i w:val="0"/>
          <w:color w:val="auto"/>
          <w:szCs w:val="18"/>
        </w:rPr>
        <w:t>s</w:t>
      </w:r>
      <w:r w:rsidRPr="008A343C">
        <w:rPr>
          <w:rStyle w:val="SubtleEmphasis"/>
          <w:rFonts w:cs="Calibri"/>
          <w:i w:val="0"/>
          <w:color w:val="auto"/>
          <w:szCs w:val="18"/>
        </w:rPr>
        <w:t>:</w:t>
      </w:r>
    </w:p>
    <w:p w14:paraId="765CA84F" w14:textId="77777777" w:rsidR="00B75B56" w:rsidRDefault="00984227" w:rsidP="00DF29A7">
      <w:pPr>
        <w:rPr>
          <w:rStyle w:val="SubtleEmphasis"/>
          <w:rFonts w:cs="Calibri"/>
          <w:color w:val="auto"/>
          <w:szCs w:val="18"/>
        </w:rPr>
      </w:pPr>
      <w:r w:rsidRPr="008A343C">
        <w:rPr>
          <w:rStyle w:val="SubtleEmphasis"/>
          <w:rFonts w:cs="Calibri"/>
          <w:color w:val="auto"/>
          <w:szCs w:val="18"/>
        </w:rPr>
        <w:t>I record interviews with subjects using a digital audio recorder, then transcribe them into text.</w:t>
      </w:r>
    </w:p>
    <w:p w14:paraId="5BB1DA68" w14:textId="77777777" w:rsidR="00B75B56" w:rsidRDefault="00984227" w:rsidP="00DF29A7">
      <w:pPr>
        <w:rPr>
          <w:rStyle w:val="SubtleEmphasis"/>
          <w:rFonts w:cs="Calibri"/>
          <w:color w:val="auto"/>
          <w:szCs w:val="18"/>
        </w:rPr>
      </w:pPr>
      <w:r w:rsidRPr="008A343C">
        <w:rPr>
          <w:rStyle w:val="SubtleEmphasis"/>
          <w:rFonts w:cs="Calibri"/>
          <w:color w:val="auto"/>
          <w:szCs w:val="18"/>
        </w:rPr>
        <w:t xml:space="preserve">I test my catalyst under </w:t>
      </w:r>
      <w:proofErr w:type="gramStart"/>
      <w:r w:rsidRPr="008A343C">
        <w:rPr>
          <w:rStyle w:val="SubtleEmphasis"/>
          <w:rFonts w:cs="Calibri"/>
          <w:color w:val="auto"/>
          <w:szCs w:val="18"/>
        </w:rPr>
        <w:t>a number of</w:t>
      </w:r>
      <w:proofErr w:type="gramEnd"/>
      <w:r w:rsidRPr="008A343C">
        <w:rPr>
          <w:rStyle w:val="SubtleEmphasis"/>
          <w:rFonts w:cs="Calibri"/>
          <w:color w:val="auto"/>
          <w:szCs w:val="18"/>
        </w:rPr>
        <w:t xml:space="preserve"> conditions, then submit samples of the products to analysis facilities.</w:t>
      </w:r>
    </w:p>
    <w:p w14:paraId="51149D6C" w14:textId="77777777" w:rsidR="00B75B56" w:rsidRDefault="00984227" w:rsidP="00DF29A7">
      <w:pPr>
        <w:rPr>
          <w:rStyle w:val="SubtleEmphasis"/>
          <w:rFonts w:cs="Calibri"/>
          <w:color w:val="auto"/>
          <w:szCs w:val="18"/>
        </w:rPr>
      </w:pPr>
      <w:r w:rsidRPr="008A343C">
        <w:rPr>
          <w:rStyle w:val="SubtleEmphasis"/>
          <w:rFonts w:cs="Calibri"/>
          <w:color w:val="auto"/>
          <w:szCs w:val="18"/>
        </w:rPr>
        <w:t xml:space="preserve">I generate data using model code that I’ve written, then process it </w:t>
      </w:r>
      <w:r w:rsidR="00DC4E2A">
        <w:rPr>
          <w:rStyle w:val="SubtleEmphasis"/>
          <w:rFonts w:cs="Calibri"/>
          <w:color w:val="auto"/>
          <w:szCs w:val="18"/>
        </w:rPr>
        <w:t xml:space="preserve">in </w:t>
      </w:r>
      <w:r w:rsidRPr="008A343C">
        <w:rPr>
          <w:rStyle w:val="SubtleEmphasis"/>
          <w:rFonts w:cs="Calibri"/>
          <w:color w:val="auto"/>
          <w:szCs w:val="18"/>
        </w:rPr>
        <w:t>various ways to produce visualisations.</w:t>
      </w:r>
    </w:p>
    <w:p w14:paraId="1EE829AE" w14:textId="77777777" w:rsidR="00B75B56" w:rsidRDefault="00984227" w:rsidP="00DF29A7">
      <w:pPr>
        <w:rPr>
          <w:rStyle w:val="SubtleEmphasis"/>
          <w:rFonts w:cs="Calibri"/>
          <w:color w:val="auto"/>
          <w:szCs w:val="18"/>
        </w:rPr>
      </w:pPr>
      <w:r w:rsidRPr="008A343C">
        <w:rPr>
          <w:rStyle w:val="SubtleEmphasis"/>
          <w:rFonts w:cs="Calibri"/>
          <w:color w:val="auto"/>
          <w:szCs w:val="18"/>
        </w:rPr>
        <w:t xml:space="preserve">I combine existing data from </w:t>
      </w:r>
      <w:proofErr w:type="gramStart"/>
      <w:r w:rsidRPr="008A343C">
        <w:rPr>
          <w:rStyle w:val="SubtleEmphasis"/>
          <w:rFonts w:cs="Calibri"/>
          <w:color w:val="auto"/>
          <w:szCs w:val="18"/>
        </w:rPr>
        <w:t>a number of</w:t>
      </w:r>
      <w:proofErr w:type="gramEnd"/>
      <w:r w:rsidRPr="008A343C">
        <w:rPr>
          <w:rStyle w:val="SubtleEmphasis"/>
          <w:rFonts w:cs="Calibri"/>
          <w:color w:val="auto"/>
          <w:szCs w:val="18"/>
        </w:rPr>
        <w:t xml:space="preserve"> sources [e.g.…] and reanalyse them to derive new conclusions.</w:t>
      </w:r>
      <w:r w:rsidR="00B75B56">
        <w:rPr>
          <w:rStyle w:val="SubtleEmphasis"/>
          <w:rFonts w:cs="Calibri"/>
          <w:color w:val="auto"/>
          <w:szCs w:val="18"/>
        </w:rPr>
        <w:t xml:space="preserve"> </w:t>
      </w:r>
    </w:p>
    <w:p w14:paraId="4B93ABD6" w14:textId="77777777" w:rsidR="00B75B56" w:rsidRDefault="008A343C" w:rsidP="00DF29A7">
      <w:pPr>
        <w:rPr>
          <w:rStyle w:val="SubtleEmphasis"/>
          <w:rFonts w:cs="Calibri"/>
          <w:color w:val="auto"/>
          <w:szCs w:val="18"/>
        </w:rPr>
      </w:pPr>
      <w:proofErr w:type="gramStart"/>
      <w:r w:rsidRPr="008A343C">
        <w:rPr>
          <w:szCs w:val="18"/>
        </w:rPr>
        <w:t>A</w:t>
      </w:r>
      <w:r w:rsidR="00984227" w:rsidRPr="008A343C">
        <w:rPr>
          <w:rStyle w:val="SubtleEmphasis"/>
          <w:rFonts w:cs="Calibri"/>
          <w:color w:val="auto"/>
          <w:szCs w:val="18"/>
        </w:rPr>
        <w:t>ll of</w:t>
      </w:r>
      <w:proofErr w:type="gramEnd"/>
      <w:r w:rsidR="00984227" w:rsidRPr="008A343C">
        <w:rPr>
          <w:rStyle w:val="SubtleEmphasis"/>
          <w:rFonts w:cs="Calibri"/>
          <w:color w:val="auto"/>
          <w:szCs w:val="18"/>
        </w:rPr>
        <w:t xml:space="preserve"> my data</w:t>
      </w:r>
      <w:r w:rsidR="00B75B56">
        <w:rPr>
          <w:rStyle w:val="SubtleEmphasis"/>
          <w:rFonts w:cs="Calibri"/>
          <w:color w:val="auto"/>
          <w:szCs w:val="18"/>
        </w:rPr>
        <w:t>, part from my literature search</w:t>
      </w:r>
      <w:r w:rsidR="00182CBE">
        <w:rPr>
          <w:rStyle w:val="SubtleEmphasis"/>
          <w:rFonts w:cs="Calibri"/>
          <w:color w:val="auto"/>
          <w:szCs w:val="18"/>
        </w:rPr>
        <w:t xml:space="preserve">, </w:t>
      </w:r>
      <w:r w:rsidR="00182CBE" w:rsidRPr="008A343C">
        <w:rPr>
          <w:rStyle w:val="SubtleEmphasis"/>
          <w:rFonts w:cs="Calibri"/>
          <w:color w:val="auto"/>
          <w:szCs w:val="18"/>
        </w:rPr>
        <w:t>will</w:t>
      </w:r>
      <w:r w:rsidR="00984227" w:rsidRPr="008A343C">
        <w:rPr>
          <w:rStyle w:val="SubtleEmphasis"/>
          <w:rFonts w:cs="Calibri"/>
          <w:color w:val="auto"/>
          <w:szCs w:val="18"/>
        </w:rPr>
        <w:t xml:space="preserve"> come from a single 3-month field trip</w:t>
      </w:r>
      <w:r w:rsidR="00B75B56">
        <w:rPr>
          <w:rStyle w:val="SubtleEmphasis"/>
          <w:rFonts w:cs="Calibri"/>
          <w:color w:val="auto"/>
          <w:szCs w:val="18"/>
        </w:rPr>
        <w:t xml:space="preserve"> to various archives in France</w:t>
      </w:r>
      <w:r w:rsidR="00984227" w:rsidRPr="008A343C">
        <w:rPr>
          <w:rStyle w:val="SubtleEmphasis"/>
          <w:rFonts w:cs="Calibri"/>
          <w:color w:val="auto"/>
          <w:szCs w:val="18"/>
        </w:rPr>
        <w:t xml:space="preserve"> in my second year.</w:t>
      </w:r>
    </w:p>
    <w:p w14:paraId="7B341059" w14:textId="3F391968" w:rsidR="006256C0" w:rsidRPr="00B75B56" w:rsidRDefault="00984227" w:rsidP="00DF29A7">
      <w:pPr>
        <w:rPr>
          <w:rFonts w:cs="Calibri"/>
          <w:i/>
          <w:iCs/>
          <w:szCs w:val="18"/>
        </w:rPr>
      </w:pPr>
      <w:r w:rsidRPr="008A343C">
        <w:rPr>
          <w:rStyle w:val="SubtleEmphasis"/>
          <w:rFonts w:cs="Calibri"/>
          <w:color w:val="auto"/>
          <w:szCs w:val="18"/>
        </w:rPr>
        <w:t xml:space="preserve">I expect to run two or three experiments each week through my second year and much of my third year – about 100 in </w:t>
      </w:r>
      <w:r w:rsidR="00C547F5" w:rsidRPr="008A343C">
        <w:rPr>
          <w:rStyle w:val="SubtleEmphasis"/>
          <w:rFonts w:cs="Calibri"/>
          <w:color w:val="auto"/>
          <w:szCs w:val="18"/>
        </w:rPr>
        <w:t>total.</w:t>
      </w:r>
    </w:p>
    <w:p w14:paraId="17641DD8" w14:textId="16A79442" w:rsidR="00984227" w:rsidRPr="00535F89" w:rsidRDefault="00984227" w:rsidP="00DF29A7">
      <w:pPr>
        <w:pStyle w:val="Heading3"/>
      </w:pPr>
      <w:r w:rsidRPr="00535F89">
        <w:t xml:space="preserve">How will your data be documented and </w:t>
      </w:r>
      <w:r w:rsidR="00C547F5" w:rsidRPr="00535F89">
        <w:t>described?</w:t>
      </w:r>
    </w:p>
    <w:p w14:paraId="76D9B684" w14:textId="77777777" w:rsidR="00984227" w:rsidRPr="00535F89" w:rsidRDefault="00984227" w:rsidP="00DF29A7">
      <w:pPr>
        <w:rPr>
          <w:szCs w:val="18"/>
        </w:rPr>
      </w:pPr>
      <w:r w:rsidRPr="00535F89">
        <w:rPr>
          <w:szCs w:val="18"/>
        </w:rPr>
        <w:t>Think about what contextual information is required to make the data understandable to others</w:t>
      </w:r>
      <w:r w:rsidR="00B623A1">
        <w:rPr>
          <w:szCs w:val="18"/>
        </w:rPr>
        <w:t xml:space="preserve"> (and yourself in three </w:t>
      </w:r>
      <w:r w:rsidR="00182CBE">
        <w:rPr>
          <w:szCs w:val="18"/>
        </w:rPr>
        <w:t>years’ time</w:t>
      </w:r>
      <w:r w:rsidR="00B623A1">
        <w:rPr>
          <w:szCs w:val="18"/>
        </w:rPr>
        <w:t>!)</w:t>
      </w:r>
      <w:r w:rsidRPr="00535F89">
        <w:rPr>
          <w:szCs w:val="18"/>
        </w:rPr>
        <w:t>.</w:t>
      </w:r>
    </w:p>
    <w:p w14:paraId="193BD7FF" w14:textId="77777777" w:rsidR="0095650F" w:rsidRPr="0095650F" w:rsidRDefault="0095650F" w:rsidP="0095650F">
      <w:pPr>
        <w:pStyle w:val="ListParagraph"/>
        <w:numPr>
          <w:ilvl w:val="0"/>
          <w:numId w:val="30"/>
        </w:numPr>
        <w:rPr>
          <w:szCs w:val="18"/>
        </w:rPr>
      </w:pPr>
      <w:r w:rsidRPr="00863EB1">
        <w:rPr>
          <w:szCs w:val="18"/>
        </w:rPr>
        <w:t>Has a file naming convention and directory structure been agreed? (e.g. date created/date amended/version no.)</w:t>
      </w:r>
    </w:p>
    <w:p w14:paraId="27DA16CC" w14:textId="11AE569B" w:rsidR="00984227" w:rsidRPr="00A27F9A" w:rsidRDefault="00984227" w:rsidP="00535F89">
      <w:pPr>
        <w:pStyle w:val="ListParagraph"/>
        <w:numPr>
          <w:ilvl w:val="0"/>
          <w:numId w:val="30"/>
        </w:numPr>
        <w:rPr>
          <w:szCs w:val="18"/>
        </w:rPr>
      </w:pPr>
      <w:r w:rsidRPr="00535F89">
        <w:rPr>
          <w:szCs w:val="18"/>
        </w:rPr>
        <w:t>W</w:t>
      </w:r>
      <w:r w:rsidRPr="00A27F9A">
        <w:rPr>
          <w:szCs w:val="18"/>
        </w:rPr>
        <w:t>hat information on the data collection methods and context (documentation and metadata) will be recorded for each data type/set?</w:t>
      </w:r>
    </w:p>
    <w:p w14:paraId="74A95CAF" w14:textId="77777777" w:rsidR="00984227" w:rsidRPr="00A27F9A" w:rsidRDefault="00984227" w:rsidP="00535F89">
      <w:pPr>
        <w:pStyle w:val="ListParagraph"/>
        <w:numPr>
          <w:ilvl w:val="0"/>
          <w:numId w:val="30"/>
        </w:numPr>
        <w:rPr>
          <w:szCs w:val="18"/>
        </w:rPr>
      </w:pPr>
      <w:r w:rsidRPr="00A27F9A">
        <w:rPr>
          <w:szCs w:val="18"/>
        </w:rPr>
        <w:t>Where will the metadata for each data type/set be located? (e.g. within the data file and/or as separate metadata text document, and/or in method chapter/appendices in the thesis)</w:t>
      </w:r>
    </w:p>
    <w:p w14:paraId="205597D8" w14:textId="77777777" w:rsidR="00535F89" w:rsidRPr="00A27F9A" w:rsidRDefault="006256C0" w:rsidP="00535F89">
      <w:pPr>
        <w:pStyle w:val="ListParagraph"/>
        <w:numPr>
          <w:ilvl w:val="0"/>
          <w:numId w:val="30"/>
        </w:numPr>
        <w:rPr>
          <w:szCs w:val="18"/>
        </w:rPr>
      </w:pPr>
      <w:r w:rsidRPr="00A27F9A">
        <w:rPr>
          <w:szCs w:val="18"/>
        </w:rPr>
        <w:t xml:space="preserve">How will you tell different versions of the data do you create apart? For example, versions of data files </w:t>
      </w:r>
      <w:r w:rsidRPr="00A27F9A">
        <w:rPr>
          <w:rFonts w:cstheme="minorHAnsi"/>
          <w:szCs w:val="18"/>
        </w:rPr>
        <w:t xml:space="preserve">Do you update or add data to existing files? </w:t>
      </w:r>
    </w:p>
    <w:p w14:paraId="0EAEED19" w14:textId="683D244A" w:rsidR="00B9747F" w:rsidRPr="0095650F" w:rsidRDefault="006256C0" w:rsidP="00E27AAF">
      <w:pPr>
        <w:pStyle w:val="ListParagraph"/>
        <w:numPr>
          <w:ilvl w:val="0"/>
          <w:numId w:val="31"/>
        </w:numPr>
        <w:rPr>
          <w:rStyle w:val="SubtleEmphasis"/>
          <w:i w:val="0"/>
          <w:iCs w:val="0"/>
          <w:color w:val="auto"/>
          <w:szCs w:val="18"/>
        </w:rPr>
      </w:pPr>
      <w:r w:rsidRPr="00A27F9A">
        <w:rPr>
          <w:szCs w:val="18"/>
        </w:rPr>
        <w:t xml:space="preserve">Describe the system to name and structure any files. Are there any set or recommended standards in your discipline? </w:t>
      </w:r>
    </w:p>
    <w:p w14:paraId="4F79FA4D" w14:textId="77777777" w:rsidR="00E44198" w:rsidRDefault="00E44198" w:rsidP="00E27AAF">
      <w:pPr>
        <w:rPr>
          <w:rStyle w:val="SubtleEmphasis"/>
          <w:rFonts w:cstheme="minorHAnsi"/>
          <w:i w:val="0"/>
          <w:color w:val="auto"/>
          <w:szCs w:val="18"/>
        </w:rPr>
      </w:pPr>
    </w:p>
    <w:p w14:paraId="67CA9153" w14:textId="6B705501" w:rsidR="004B5EF7" w:rsidRDefault="00E27AAF" w:rsidP="00E27AAF">
      <w:pPr>
        <w:rPr>
          <w:rStyle w:val="SubtleEmphasis"/>
          <w:rFonts w:cstheme="minorHAnsi"/>
          <w:i w:val="0"/>
          <w:color w:val="auto"/>
          <w:szCs w:val="18"/>
        </w:rPr>
      </w:pPr>
      <w:r w:rsidRPr="006B579A">
        <w:rPr>
          <w:rStyle w:val="SubtleEmphasis"/>
          <w:rFonts w:cstheme="minorHAnsi"/>
          <w:i w:val="0"/>
          <w:color w:val="auto"/>
          <w:szCs w:val="18"/>
        </w:rPr>
        <w:t>Examples:</w:t>
      </w:r>
    </w:p>
    <w:p w14:paraId="613614A9" w14:textId="77777777" w:rsidR="004B5EF7" w:rsidRPr="00184C3F" w:rsidRDefault="00E27AAF" w:rsidP="00E27AAF">
      <w:pPr>
        <w:rPr>
          <w:rStyle w:val="SubtleEmphasis"/>
          <w:rFonts w:cstheme="minorHAnsi"/>
          <w:color w:val="auto"/>
          <w:szCs w:val="18"/>
        </w:rPr>
      </w:pPr>
      <w:r w:rsidRPr="00184C3F">
        <w:rPr>
          <w:rStyle w:val="SubtleEmphasis"/>
          <w:rFonts w:cstheme="minorHAnsi"/>
          <w:color w:val="auto"/>
          <w:szCs w:val="18"/>
        </w:rPr>
        <w:t>I use the structure &lt;</w:t>
      </w:r>
      <w:r w:rsidR="00184C3F" w:rsidRPr="00184C3F">
        <w:rPr>
          <w:rStyle w:val="SubtleEmphasis"/>
          <w:rFonts w:cstheme="minorHAnsi"/>
          <w:color w:val="auto"/>
          <w:szCs w:val="18"/>
        </w:rPr>
        <w:t>archive collection</w:t>
      </w:r>
      <w:r w:rsidRPr="00184C3F">
        <w:rPr>
          <w:rStyle w:val="SubtleEmphasis"/>
          <w:rFonts w:cstheme="minorHAnsi"/>
          <w:color w:val="auto"/>
          <w:szCs w:val="18"/>
        </w:rPr>
        <w:t>&gt;/&lt;</w:t>
      </w:r>
      <w:proofErr w:type="spellStart"/>
      <w:r w:rsidR="00184C3F" w:rsidRPr="00184C3F">
        <w:rPr>
          <w:rStyle w:val="SubtleEmphasis"/>
          <w:rFonts w:cstheme="minorHAnsi"/>
          <w:color w:val="auto"/>
          <w:szCs w:val="18"/>
        </w:rPr>
        <w:t>mss</w:t>
      </w:r>
      <w:proofErr w:type="spellEnd"/>
      <w:r w:rsidR="00184C3F" w:rsidRPr="00184C3F">
        <w:rPr>
          <w:rStyle w:val="SubtleEmphasis"/>
          <w:rFonts w:cstheme="minorHAnsi"/>
          <w:color w:val="auto"/>
          <w:szCs w:val="18"/>
        </w:rPr>
        <w:t xml:space="preserve"> no</w:t>
      </w:r>
      <w:r w:rsidRPr="00184C3F">
        <w:rPr>
          <w:rStyle w:val="SubtleEmphasis"/>
          <w:rFonts w:cstheme="minorHAnsi"/>
          <w:color w:val="auto"/>
          <w:szCs w:val="18"/>
        </w:rPr>
        <w:t>&gt;</w:t>
      </w:r>
      <w:r w:rsidR="00184C3F" w:rsidRPr="00184C3F">
        <w:rPr>
          <w:rStyle w:val="SubtleEmphasis"/>
          <w:rFonts w:cstheme="minorHAnsi"/>
          <w:color w:val="auto"/>
          <w:szCs w:val="18"/>
        </w:rPr>
        <w:t xml:space="preserve"> for transcripts, notes on documents and working copy images. Filenames are suffixed with transcript, notes or page </w:t>
      </w:r>
      <w:proofErr w:type="spellStart"/>
      <w:r w:rsidR="00184C3F" w:rsidRPr="00184C3F">
        <w:rPr>
          <w:rStyle w:val="SubtleEmphasis"/>
          <w:rFonts w:cstheme="minorHAnsi"/>
          <w:color w:val="auto"/>
          <w:szCs w:val="18"/>
        </w:rPr>
        <w:t>nos</w:t>
      </w:r>
      <w:proofErr w:type="spellEnd"/>
      <w:r w:rsidR="00184C3F" w:rsidRPr="00184C3F">
        <w:rPr>
          <w:rStyle w:val="SubtleEmphasis"/>
          <w:rFonts w:cstheme="minorHAnsi"/>
          <w:color w:val="auto"/>
          <w:szCs w:val="18"/>
        </w:rPr>
        <w:t xml:space="preserve"> as appropriate.</w:t>
      </w:r>
    </w:p>
    <w:p w14:paraId="72C38CBB" w14:textId="77777777" w:rsidR="004B5EF7" w:rsidRDefault="00E27AAF" w:rsidP="00E27AAF">
      <w:pPr>
        <w:rPr>
          <w:rStyle w:val="SubtleEmphasis"/>
          <w:rFonts w:cstheme="minorHAnsi"/>
          <w:color w:val="auto"/>
          <w:szCs w:val="18"/>
        </w:rPr>
      </w:pPr>
      <w:r w:rsidRPr="00184C3F">
        <w:rPr>
          <w:rStyle w:val="SubtleEmphasis"/>
          <w:rFonts w:cstheme="minorHAnsi"/>
          <w:color w:val="auto"/>
          <w:szCs w:val="18"/>
        </w:rPr>
        <w:t>Each filename starts with the date on which the data was collected</w:t>
      </w:r>
      <w:r w:rsidR="00184C3F">
        <w:rPr>
          <w:rStyle w:val="SubtleEmphasis"/>
          <w:rFonts w:cstheme="minorHAnsi"/>
          <w:color w:val="auto"/>
          <w:szCs w:val="18"/>
        </w:rPr>
        <w:t xml:space="preserve"> using the format YY</w:t>
      </w:r>
      <w:r w:rsidR="00DC4E2A">
        <w:rPr>
          <w:rStyle w:val="SubtleEmphasis"/>
          <w:rFonts w:cstheme="minorHAnsi"/>
          <w:color w:val="auto"/>
          <w:szCs w:val="18"/>
        </w:rPr>
        <w:t>Y</w:t>
      </w:r>
      <w:r w:rsidR="00184C3F">
        <w:rPr>
          <w:rStyle w:val="SubtleEmphasis"/>
          <w:rFonts w:cstheme="minorHAnsi"/>
          <w:color w:val="auto"/>
          <w:szCs w:val="18"/>
        </w:rPr>
        <w:t xml:space="preserve">YMMDD. </w:t>
      </w:r>
      <w:r w:rsidRPr="00184C3F">
        <w:rPr>
          <w:rStyle w:val="SubtleEmphasis"/>
          <w:rFonts w:cstheme="minorHAnsi"/>
          <w:color w:val="auto"/>
          <w:szCs w:val="18"/>
        </w:rPr>
        <w:t xml:space="preserve">As I survey new cohorts, data is appended to the dataset and saved as a new file. </w:t>
      </w:r>
    </w:p>
    <w:p w14:paraId="52FACD01" w14:textId="77777777" w:rsidR="004B5EF7" w:rsidRPr="00184C3F" w:rsidRDefault="00E27AAF" w:rsidP="00E27AAF">
      <w:pPr>
        <w:rPr>
          <w:rStyle w:val="SubtleEmphasis"/>
          <w:rFonts w:cstheme="minorHAnsi"/>
          <w:color w:val="auto"/>
          <w:szCs w:val="18"/>
        </w:rPr>
      </w:pPr>
      <w:r w:rsidRPr="00184C3F">
        <w:rPr>
          <w:rStyle w:val="SubtleEmphasis"/>
          <w:rFonts w:cstheme="minorHAnsi"/>
          <w:color w:val="auto"/>
          <w:szCs w:val="18"/>
        </w:rPr>
        <w:t xml:space="preserve">There is only ever one version of each data file — new experiments create new data, which </w:t>
      </w:r>
      <w:r w:rsidR="00184C3F" w:rsidRPr="00184C3F">
        <w:rPr>
          <w:rStyle w:val="SubtleEmphasis"/>
          <w:rFonts w:cstheme="minorHAnsi"/>
          <w:color w:val="auto"/>
          <w:szCs w:val="18"/>
        </w:rPr>
        <w:t>is stored in a new set of files with machine generated filenames. I keep a register of filenames and the experiments they relate to.</w:t>
      </w:r>
    </w:p>
    <w:p w14:paraId="7A978EEE" w14:textId="77777777" w:rsidR="00E27AAF" w:rsidRPr="00184C3F" w:rsidRDefault="00E27AAF" w:rsidP="00E27AAF">
      <w:pPr>
        <w:rPr>
          <w:rStyle w:val="SubtleEmphasis"/>
          <w:rFonts w:cstheme="minorHAnsi"/>
          <w:color w:val="auto"/>
          <w:szCs w:val="18"/>
        </w:rPr>
      </w:pPr>
      <w:r w:rsidRPr="00184C3F">
        <w:rPr>
          <w:rStyle w:val="SubtleEmphasis"/>
          <w:rFonts w:cstheme="minorHAnsi"/>
          <w:color w:val="auto"/>
          <w:szCs w:val="18"/>
        </w:rPr>
        <w:t xml:space="preserve">Each time I run a new version of my model, intermediate files are written over, but the </w:t>
      </w:r>
      <w:proofErr w:type="gramStart"/>
      <w:r w:rsidRPr="00184C3F">
        <w:rPr>
          <w:rStyle w:val="SubtleEmphasis"/>
          <w:rFonts w:cstheme="minorHAnsi"/>
          <w:color w:val="auto"/>
          <w:szCs w:val="18"/>
        </w:rPr>
        <w:t>final results</w:t>
      </w:r>
      <w:proofErr w:type="gramEnd"/>
      <w:r w:rsidRPr="00184C3F">
        <w:rPr>
          <w:rStyle w:val="SubtleEmphasis"/>
          <w:rFonts w:cstheme="minorHAnsi"/>
          <w:color w:val="auto"/>
          <w:szCs w:val="18"/>
        </w:rPr>
        <w:t xml:space="preserve"> are saved as a new file</w:t>
      </w:r>
      <w:r w:rsidR="00442677">
        <w:rPr>
          <w:rStyle w:val="SubtleEmphasis"/>
          <w:rFonts w:cstheme="minorHAnsi"/>
          <w:color w:val="auto"/>
          <w:szCs w:val="18"/>
        </w:rPr>
        <w:t>.</w:t>
      </w:r>
    </w:p>
    <w:p w14:paraId="48CE0EFE" w14:textId="77777777" w:rsidR="004B5EF7" w:rsidRPr="00184C3F" w:rsidRDefault="00E27AAF" w:rsidP="00E27AAF">
      <w:pPr>
        <w:rPr>
          <w:rStyle w:val="SubtleEmphasis"/>
          <w:color w:val="auto"/>
          <w:szCs w:val="18"/>
        </w:rPr>
      </w:pPr>
      <w:r w:rsidRPr="00184C3F">
        <w:rPr>
          <w:rStyle w:val="SubtleEmphasis"/>
          <w:color w:val="auto"/>
          <w:szCs w:val="18"/>
        </w:rPr>
        <w:t xml:space="preserve">Working data is backed up on the </w:t>
      </w:r>
      <w:proofErr w:type="spellStart"/>
      <w:r w:rsidRPr="00184C3F">
        <w:rPr>
          <w:rStyle w:val="SubtleEmphasis"/>
          <w:color w:val="auto"/>
          <w:szCs w:val="18"/>
        </w:rPr>
        <w:t>UoS</w:t>
      </w:r>
      <w:proofErr w:type="spellEnd"/>
      <w:r w:rsidRPr="00184C3F">
        <w:rPr>
          <w:rStyle w:val="SubtleEmphasis"/>
          <w:color w:val="auto"/>
          <w:szCs w:val="18"/>
        </w:rPr>
        <w:t xml:space="preserve"> Research </w:t>
      </w:r>
      <w:proofErr w:type="spellStart"/>
      <w:r w:rsidRPr="00184C3F">
        <w:rPr>
          <w:rStyle w:val="SubtleEmphasis"/>
          <w:color w:val="auto"/>
          <w:szCs w:val="18"/>
        </w:rPr>
        <w:t>Filestore</w:t>
      </w:r>
      <w:proofErr w:type="spellEnd"/>
      <w:r w:rsidRPr="00184C3F">
        <w:rPr>
          <w:rStyle w:val="SubtleEmphasis"/>
          <w:color w:val="auto"/>
          <w:szCs w:val="18"/>
        </w:rPr>
        <w:t>. I will make sure I copy the latest versions of my working files there each day.</w:t>
      </w:r>
    </w:p>
    <w:p w14:paraId="2422146C" w14:textId="77777777" w:rsidR="00E27AAF" w:rsidRPr="00B9747F" w:rsidRDefault="00E27AAF" w:rsidP="00DF29A7">
      <w:pPr>
        <w:rPr>
          <w:szCs w:val="18"/>
        </w:rPr>
      </w:pPr>
      <w:r w:rsidRPr="00184C3F">
        <w:rPr>
          <w:rStyle w:val="SubtleEmphasis"/>
          <w:color w:val="auto"/>
          <w:szCs w:val="18"/>
        </w:rPr>
        <w:t xml:space="preserve">I regularly scan my paper-notebook and store digital copies on the </w:t>
      </w:r>
      <w:r w:rsidR="00184C3F">
        <w:rPr>
          <w:rStyle w:val="SubtleEmphasis"/>
          <w:color w:val="auto"/>
          <w:szCs w:val="18"/>
        </w:rPr>
        <w:t xml:space="preserve">University </w:t>
      </w:r>
      <w:r w:rsidR="00E90D9A">
        <w:rPr>
          <w:rStyle w:val="SubtleEmphasis"/>
          <w:color w:val="auto"/>
          <w:szCs w:val="18"/>
        </w:rPr>
        <w:t>storage</w:t>
      </w:r>
      <w:r w:rsidR="00776129">
        <w:rPr>
          <w:rStyle w:val="SubtleEmphasis"/>
          <w:color w:val="auto"/>
          <w:szCs w:val="18"/>
        </w:rPr>
        <w:t>.</w:t>
      </w:r>
    </w:p>
    <w:p w14:paraId="4A762729" w14:textId="77777777" w:rsidR="00354BE0" w:rsidRPr="00647A15" w:rsidRDefault="00354BE0" w:rsidP="00DF29A7">
      <w:pPr>
        <w:pStyle w:val="Heading3"/>
      </w:pPr>
      <w:r w:rsidRPr="00647A15">
        <w:lastRenderedPageBreak/>
        <w:t xml:space="preserve">How will you </w:t>
      </w:r>
      <w:r>
        <w:t>deal with any</w:t>
      </w:r>
      <w:r w:rsidRPr="00647A15">
        <w:t xml:space="preserve"> ethical and copyright issues?</w:t>
      </w:r>
    </w:p>
    <w:p w14:paraId="31C92504" w14:textId="77777777" w:rsidR="00863EB1" w:rsidRPr="00E27AAF" w:rsidRDefault="00863EB1" w:rsidP="00863EB1">
      <w:pPr>
        <w:pStyle w:val="ListParagraph"/>
        <w:numPr>
          <w:ilvl w:val="0"/>
          <w:numId w:val="32"/>
        </w:numPr>
        <w:rPr>
          <w:rStyle w:val="Strong"/>
          <w:b w:val="0"/>
          <w:bCs w:val="0"/>
          <w:szCs w:val="18"/>
        </w:rPr>
      </w:pPr>
      <w:r w:rsidRPr="00A27F9A">
        <w:rPr>
          <w:rStyle w:val="Strong"/>
          <w:rFonts w:cstheme="minorHAnsi"/>
          <w:b w:val="0"/>
          <w:szCs w:val="18"/>
        </w:rPr>
        <w:t xml:space="preserve">Who else has a right to see or use this data, even before you share it? If your data is personal, sensitive or commercial how will you share safely, including plans to anonymise your data? </w:t>
      </w:r>
    </w:p>
    <w:p w14:paraId="0C9DCB1F" w14:textId="77777777" w:rsidR="00354BE0" w:rsidRPr="00A27F9A" w:rsidRDefault="00354BE0" w:rsidP="00A27F9A">
      <w:pPr>
        <w:pStyle w:val="ListParagraph"/>
        <w:numPr>
          <w:ilvl w:val="0"/>
          <w:numId w:val="32"/>
        </w:numPr>
        <w:rPr>
          <w:szCs w:val="18"/>
        </w:rPr>
      </w:pPr>
      <w:r w:rsidRPr="00A27F9A">
        <w:rPr>
          <w:szCs w:val="18"/>
        </w:rPr>
        <w:t>Do you need to anonymise data during research or when preparing for sharing, and how will you do this?</w:t>
      </w:r>
    </w:p>
    <w:p w14:paraId="1C860E60" w14:textId="77777777" w:rsidR="00354BE0" w:rsidRPr="00A27F9A" w:rsidRDefault="00354BE0" w:rsidP="00A27F9A">
      <w:pPr>
        <w:pStyle w:val="ListParagraph"/>
        <w:numPr>
          <w:ilvl w:val="0"/>
          <w:numId w:val="32"/>
        </w:numPr>
        <w:rPr>
          <w:szCs w:val="18"/>
        </w:rPr>
      </w:pPr>
      <w:r w:rsidRPr="00A27F9A">
        <w:rPr>
          <w:szCs w:val="18"/>
        </w:rPr>
        <w:t>Have you established who owns the copyright in your data?</w:t>
      </w:r>
    </w:p>
    <w:p w14:paraId="5DE22F7F" w14:textId="77777777" w:rsidR="00354BE0" w:rsidRPr="00A27F9A" w:rsidRDefault="00354BE0" w:rsidP="00A27F9A">
      <w:pPr>
        <w:pStyle w:val="ListParagraph"/>
        <w:numPr>
          <w:ilvl w:val="0"/>
          <w:numId w:val="32"/>
        </w:numPr>
        <w:rPr>
          <w:szCs w:val="18"/>
        </w:rPr>
      </w:pPr>
      <w:r w:rsidRPr="00A27F9A">
        <w:rPr>
          <w:szCs w:val="18"/>
        </w:rPr>
        <w:t>If you are re-using someone else's data, are there any restrictions on their re-use?</w:t>
      </w:r>
    </w:p>
    <w:p w14:paraId="494504EF" w14:textId="64EDA35F" w:rsidR="00E27AAF" w:rsidRDefault="00E27AAF" w:rsidP="00E27AAF">
      <w:pPr>
        <w:pStyle w:val="ListParagraph"/>
        <w:numPr>
          <w:ilvl w:val="0"/>
          <w:numId w:val="32"/>
        </w:numPr>
        <w:rPr>
          <w:szCs w:val="18"/>
        </w:rPr>
      </w:pPr>
      <w:r w:rsidRPr="00A27F9A">
        <w:rPr>
          <w:szCs w:val="18"/>
        </w:rPr>
        <w:t>Could the data be considered high value and/or vulnerable</w:t>
      </w:r>
      <w:r w:rsidR="00C10F42" w:rsidRPr="00A27F9A">
        <w:rPr>
          <w:szCs w:val="18"/>
        </w:rPr>
        <w:t xml:space="preserve">? </w:t>
      </w:r>
      <w:r w:rsidRPr="00A27F9A">
        <w:rPr>
          <w:szCs w:val="18"/>
        </w:rPr>
        <w:t xml:space="preserve">How could this be mitigated? </w:t>
      </w:r>
    </w:p>
    <w:p w14:paraId="77DB30F1" w14:textId="130BF6FD" w:rsidR="00E27AAF" w:rsidRPr="00C066CF" w:rsidRDefault="00084128" w:rsidP="00C066CF">
      <w:pPr>
        <w:pStyle w:val="ListParagraph"/>
        <w:numPr>
          <w:ilvl w:val="0"/>
          <w:numId w:val="32"/>
        </w:numPr>
        <w:rPr>
          <w:rStyle w:val="Strong"/>
          <w:b w:val="0"/>
          <w:bCs w:val="0"/>
          <w:szCs w:val="18"/>
        </w:rPr>
      </w:pPr>
      <w:r w:rsidRPr="00E27AAF">
        <w:rPr>
          <w:szCs w:val="18"/>
        </w:rPr>
        <w:t xml:space="preserve">How will you destroy any personal, </w:t>
      </w:r>
      <w:r w:rsidR="00C10F42" w:rsidRPr="00E27AAF">
        <w:rPr>
          <w:szCs w:val="18"/>
        </w:rPr>
        <w:t>sensitive,</w:t>
      </w:r>
      <w:r>
        <w:rPr>
          <w:szCs w:val="18"/>
        </w:rPr>
        <w:t xml:space="preserve"> or commercial data identified</w:t>
      </w:r>
      <w:r w:rsidRPr="00E27AAF">
        <w:rPr>
          <w:szCs w:val="18"/>
        </w:rPr>
        <w:t xml:space="preserve"> above? </w:t>
      </w:r>
    </w:p>
    <w:p w14:paraId="2EF191E0" w14:textId="77777777" w:rsidR="00084128" w:rsidRDefault="00A27F9A" w:rsidP="00E27AAF">
      <w:pPr>
        <w:rPr>
          <w:rStyle w:val="SubtleEmphasis"/>
          <w:i w:val="0"/>
          <w:color w:val="auto"/>
          <w:szCs w:val="18"/>
        </w:rPr>
      </w:pPr>
      <w:r w:rsidRPr="00A27F9A">
        <w:rPr>
          <w:rStyle w:val="SubtleEmphasis"/>
          <w:i w:val="0"/>
          <w:color w:val="auto"/>
          <w:szCs w:val="18"/>
        </w:rPr>
        <w:t>Example</w:t>
      </w:r>
      <w:r w:rsidR="00E27AAF">
        <w:rPr>
          <w:rStyle w:val="SubtleEmphasis"/>
          <w:i w:val="0"/>
          <w:color w:val="auto"/>
          <w:szCs w:val="18"/>
        </w:rPr>
        <w:t>s</w:t>
      </w:r>
      <w:r w:rsidRPr="00A27F9A">
        <w:rPr>
          <w:rStyle w:val="SubtleEmphasis"/>
          <w:i w:val="0"/>
          <w:color w:val="auto"/>
          <w:szCs w:val="18"/>
        </w:rPr>
        <w:t>:</w:t>
      </w:r>
    </w:p>
    <w:p w14:paraId="04760FD3" w14:textId="2288E371" w:rsidR="00084128" w:rsidRPr="00084128" w:rsidRDefault="00AE77BB" w:rsidP="00084128">
      <w:pPr>
        <w:pStyle w:val="ListParagraph"/>
        <w:numPr>
          <w:ilvl w:val="0"/>
          <w:numId w:val="41"/>
        </w:numPr>
        <w:rPr>
          <w:rStyle w:val="SubtleEmphasis"/>
          <w:color w:val="auto"/>
          <w:szCs w:val="18"/>
        </w:rPr>
      </w:pPr>
      <w:r w:rsidRPr="00084128">
        <w:rPr>
          <w:rStyle w:val="SubtleEmphasis"/>
          <w:color w:val="auto"/>
          <w:szCs w:val="18"/>
        </w:rPr>
        <w:t xml:space="preserve">I will share my data with my research group/supervisor using a </w:t>
      </w:r>
      <w:r w:rsidR="00CF0E8B">
        <w:rPr>
          <w:rStyle w:val="SubtleEmphasis"/>
          <w:color w:val="auto"/>
          <w:szCs w:val="18"/>
        </w:rPr>
        <w:t>SharePoint</w:t>
      </w:r>
      <w:r w:rsidR="00E9602E">
        <w:rPr>
          <w:rStyle w:val="SubtleEmphasis"/>
          <w:color w:val="auto"/>
          <w:szCs w:val="18"/>
        </w:rPr>
        <w:t xml:space="preserve"> site.</w:t>
      </w:r>
      <w:r w:rsidRPr="00084128">
        <w:rPr>
          <w:rStyle w:val="SubtleEmphasis"/>
          <w:color w:val="auto"/>
          <w:szCs w:val="18"/>
        </w:rPr>
        <w:t xml:space="preserve"> Due to the sensitive nature of my </w:t>
      </w:r>
      <w:proofErr w:type="gramStart"/>
      <w:r w:rsidRPr="00084128">
        <w:rPr>
          <w:rStyle w:val="SubtleEmphasis"/>
          <w:color w:val="auto"/>
          <w:szCs w:val="18"/>
        </w:rPr>
        <w:t>data</w:t>
      </w:r>
      <w:proofErr w:type="gramEnd"/>
      <w:r w:rsidRPr="00084128">
        <w:rPr>
          <w:rStyle w:val="SubtleEmphasis"/>
          <w:color w:val="auto"/>
          <w:szCs w:val="18"/>
        </w:rPr>
        <w:t xml:space="preserve"> I will encrypt my data and send via </w:t>
      </w:r>
      <w:r w:rsidR="00E9602E">
        <w:rPr>
          <w:rStyle w:val="SubtleEmphasis"/>
          <w:color w:val="auto"/>
          <w:szCs w:val="18"/>
        </w:rPr>
        <w:t>SafeSend</w:t>
      </w:r>
      <w:r w:rsidRPr="00084128">
        <w:rPr>
          <w:rStyle w:val="SubtleEmphasis"/>
          <w:color w:val="auto"/>
          <w:szCs w:val="18"/>
        </w:rPr>
        <w:t xml:space="preserve"> </w:t>
      </w:r>
      <w:r w:rsidR="00E9602E">
        <w:rPr>
          <w:rStyle w:val="SubtleEmphasis"/>
          <w:color w:val="auto"/>
          <w:szCs w:val="18"/>
        </w:rPr>
        <w:t>(</w:t>
      </w:r>
      <w:hyperlink r:id="rId24" w:tgtFrame="_blank" w:history="1">
        <w:r w:rsidR="00E9602E" w:rsidRPr="00E9602E">
          <w:rPr>
            <w:rStyle w:val="Hyperlink"/>
            <w:i/>
            <w:iCs/>
            <w:szCs w:val="18"/>
          </w:rPr>
          <w:t>https://safesend.soton.ac.uk/</w:t>
        </w:r>
      </w:hyperlink>
      <w:r w:rsidRPr="00084128">
        <w:rPr>
          <w:rStyle w:val="SubtleEmphasis"/>
          <w:color w:val="auto"/>
          <w:szCs w:val="18"/>
        </w:rPr>
        <w:t xml:space="preserve">) to my collaborators </w:t>
      </w:r>
    </w:p>
    <w:p w14:paraId="4049D623" w14:textId="4CAB881E" w:rsidR="00AE77BB" w:rsidRPr="00084128" w:rsidRDefault="00AE77BB" w:rsidP="00084128">
      <w:pPr>
        <w:pStyle w:val="ListParagraph"/>
        <w:numPr>
          <w:ilvl w:val="0"/>
          <w:numId w:val="41"/>
        </w:numPr>
        <w:rPr>
          <w:rStyle w:val="SubtleEmphasis"/>
          <w:color w:val="auto"/>
          <w:szCs w:val="18"/>
        </w:rPr>
      </w:pPr>
      <w:r w:rsidRPr="00084128">
        <w:rPr>
          <w:rStyle w:val="SubtleEmphasis"/>
          <w:color w:val="auto"/>
          <w:szCs w:val="18"/>
        </w:rPr>
        <w:t>My data will be pseudonymised prior to sharing</w:t>
      </w:r>
      <w:r w:rsidR="00DC4E2A">
        <w:rPr>
          <w:rStyle w:val="SubtleEmphasis"/>
          <w:color w:val="auto"/>
          <w:szCs w:val="18"/>
        </w:rPr>
        <w:t>,</w:t>
      </w:r>
      <w:r w:rsidRPr="00084128">
        <w:rPr>
          <w:rStyle w:val="SubtleEmphasis"/>
          <w:color w:val="auto"/>
          <w:szCs w:val="18"/>
        </w:rPr>
        <w:t xml:space="preserve"> with files encrypted.</w:t>
      </w:r>
    </w:p>
    <w:p w14:paraId="355B9EC3" w14:textId="405D2634" w:rsidR="00674513" w:rsidRDefault="00E27AAF" w:rsidP="004440BA">
      <w:pPr>
        <w:pStyle w:val="ListParagraph"/>
        <w:numPr>
          <w:ilvl w:val="0"/>
          <w:numId w:val="41"/>
        </w:numPr>
        <w:rPr>
          <w:rStyle w:val="SubtleEmphasis"/>
          <w:color w:val="auto"/>
          <w:szCs w:val="18"/>
        </w:rPr>
      </w:pPr>
      <w:r w:rsidRPr="00084128">
        <w:rPr>
          <w:rStyle w:val="SubtleEmphasis"/>
          <w:color w:val="auto"/>
          <w:szCs w:val="18"/>
        </w:rPr>
        <w:t xml:space="preserve">My data is of high value and may be subject to commercial sabotage, I will check for advice </w:t>
      </w:r>
      <w:r w:rsidR="00674513">
        <w:rPr>
          <w:rStyle w:val="SubtleEmphasis"/>
          <w:color w:val="auto"/>
          <w:szCs w:val="18"/>
        </w:rPr>
        <w:t xml:space="preserve">with the Cyber Security team: </w:t>
      </w:r>
      <w:hyperlink r:id="rId25" w:history="1">
        <w:r w:rsidR="00674513" w:rsidRPr="003A09FE">
          <w:rPr>
            <w:rStyle w:val="Hyperlink"/>
            <w:szCs w:val="18"/>
          </w:rPr>
          <w:t>https://sotonac.sharepoint.com/teams/CyberSecurity</w:t>
        </w:r>
      </w:hyperlink>
    </w:p>
    <w:p w14:paraId="475895F7" w14:textId="3946D1D1" w:rsidR="00084128" w:rsidRPr="00D26FF1" w:rsidRDefault="00084128" w:rsidP="00084128">
      <w:pPr>
        <w:pStyle w:val="ListParagraph"/>
        <w:numPr>
          <w:ilvl w:val="0"/>
          <w:numId w:val="41"/>
        </w:numPr>
        <w:rPr>
          <w:rStyle w:val="SubtleEmphasis"/>
          <w:i w:val="0"/>
          <w:iCs w:val="0"/>
          <w:color w:val="0000FF"/>
          <w:szCs w:val="18"/>
          <w:u w:val="single"/>
        </w:rPr>
      </w:pPr>
      <w:r w:rsidRPr="00084128">
        <w:rPr>
          <w:rStyle w:val="SubtleEmphasis"/>
          <w:color w:val="auto"/>
          <w:szCs w:val="18"/>
        </w:rPr>
        <w:t xml:space="preserve">My </w:t>
      </w:r>
      <w:r w:rsidR="00C547F5" w:rsidRPr="00084128">
        <w:rPr>
          <w:rStyle w:val="SubtleEmphasis"/>
          <w:color w:val="auto"/>
          <w:szCs w:val="18"/>
        </w:rPr>
        <w:t>paper-based</w:t>
      </w:r>
      <w:r w:rsidRPr="00084128">
        <w:rPr>
          <w:rStyle w:val="SubtleEmphasis"/>
          <w:color w:val="auto"/>
          <w:szCs w:val="18"/>
        </w:rPr>
        <w:t xml:space="preserve"> notes from interviews will be shredded using confidential waste. </w:t>
      </w:r>
      <w:r w:rsidRPr="00D26FF1">
        <w:rPr>
          <w:rStyle w:val="SubtleEmphasis"/>
          <w:color w:val="auto"/>
          <w:szCs w:val="18"/>
        </w:rPr>
        <w:t xml:space="preserve">My </w:t>
      </w:r>
      <w:r w:rsidR="00D26FF1">
        <w:rPr>
          <w:rStyle w:val="SubtleEmphasis"/>
          <w:color w:val="auto"/>
          <w:szCs w:val="18"/>
        </w:rPr>
        <w:t xml:space="preserve">digital </w:t>
      </w:r>
      <w:r w:rsidRPr="00D26FF1">
        <w:rPr>
          <w:rStyle w:val="SubtleEmphasis"/>
          <w:color w:val="auto"/>
          <w:szCs w:val="18"/>
        </w:rPr>
        <w:t>files will be</w:t>
      </w:r>
      <w:r w:rsidRPr="00084128">
        <w:rPr>
          <w:rStyle w:val="SubtleEmphasis"/>
          <w:color w:val="auto"/>
          <w:szCs w:val="18"/>
        </w:rPr>
        <w:t xml:space="preserve"> </w:t>
      </w:r>
      <w:r w:rsidR="007348AE">
        <w:rPr>
          <w:rStyle w:val="SubtleEmphasis"/>
          <w:color w:val="auto"/>
          <w:szCs w:val="18"/>
        </w:rPr>
        <w:t xml:space="preserve">securely destroyed, as per the guidelines on </w:t>
      </w:r>
      <w:hyperlink r:id="rId26" w:history="1">
        <w:r w:rsidR="007348AE" w:rsidRPr="003A09FE">
          <w:rPr>
            <w:rStyle w:val="Hyperlink"/>
            <w:szCs w:val="18"/>
          </w:rPr>
          <w:t>https://library.soton.ac.uk/researchdata/destruction</w:t>
        </w:r>
      </w:hyperlink>
    </w:p>
    <w:p w14:paraId="2F5B40E3" w14:textId="77777777" w:rsidR="00D26FF1" w:rsidRPr="007348AE" w:rsidRDefault="00D26FF1" w:rsidP="00D26FF1">
      <w:pPr>
        <w:pStyle w:val="ListParagraph"/>
        <w:rPr>
          <w:rStyle w:val="SubtleEmphasis"/>
          <w:i w:val="0"/>
          <w:iCs w:val="0"/>
          <w:color w:val="0000FF"/>
          <w:szCs w:val="18"/>
          <w:u w:val="single"/>
        </w:rPr>
      </w:pPr>
    </w:p>
    <w:p w14:paraId="781D7E66" w14:textId="77777777" w:rsidR="006256C0" w:rsidRPr="00647A15" w:rsidRDefault="006256C0" w:rsidP="00DF29A7">
      <w:pPr>
        <w:pStyle w:val="Heading3"/>
      </w:pPr>
      <w:r w:rsidRPr="00647A15">
        <w:t>How will your data be stored and backed up?</w:t>
      </w:r>
    </w:p>
    <w:p w14:paraId="5E7B851F" w14:textId="77777777" w:rsidR="00472405" w:rsidRDefault="00472405" w:rsidP="00A27F9A">
      <w:pPr>
        <w:pStyle w:val="ListParagraph"/>
        <w:numPr>
          <w:ilvl w:val="0"/>
          <w:numId w:val="34"/>
        </w:numPr>
        <w:rPr>
          <w:szCs w:val="18"/>
        </w:rPr>
      </w:pPr>
      <w:r>
        <w:rPr>
          <w:szCs w:val="18"/>
        </w:rPr>
        <w:t>Where will the data be stored?</w:t>
      </w:r>
    </w:p>
    <w:p w14:paraId="693F8AAD" w14:textId="7E280D98" w:rsidR="00472405" w:rsidRDefault="00472405" w:rsidP="00A27F9A">
      <w:pPr>
        <w:pStyle w:val="ListParagraph"/>
        <w:numPr>
          <w:ilvl w:val="0"/>
          <w:numId w:val="34"/>
        </w:numPr>
        <w:rPr>
          <w:szCs w:val="18"/>
        </w:rPr>
      </w:pPr>
      <w:r>
        <w:rPr>
          <w:szCs w:val="18"/>
        </w:rPr>
        <w:t xml:space="preserve">What are the data back-up procedures? Consider how institutional partners will manage </w:t>
      </w:r>
      <w:r w:rsidR="00C547F5">
        <w:rPr>
          <w:szCs w:val="18"/>
        </w:rPr>
        <w:t>this.</w:t>
      </w:r>
    </w:p>
    <w:p w14:paraId="1E870452" w14:textId="6D532BCE" w:rsidR="006256C0" w:rsidRPr="00863EB1" w:rsidRDefault="00472405" w:rsidP="00A27F9A">
      <w:pPr>
        <w:pStyle w:val="ListParagraph"/>
        <w:numPr>
          <w:ilvl w:val="0"/>
          <w:numId w:val="34"/>
        </w:numPr>
        <w:rPr>
          <w:szCs w:val="18"/>
        </w:rPr>
      </w:pPr>
      <w:r>
        <w:rPr>
          <w:szCs w:val="18"/>
        </w:rPr>
        <w:t xml:space="preserve">How will data be transferred from portable </w:t>
      </w:r>
      <w:r w:rsidR="009C568F">
        <w:rPr>
          <w:szCs w:val="18"/>
        </w:rPr>
        <w:t xml:space="preserve">or remote </w:t>
      </w:r>
      <w:r w:rsidR="002C5DA4">
        <w:rPr>
          <w:szCs w:val="18"/>
        </w:rPr>
        <w:t xml:space="preserve">(stand-alone) </w:t>
      </w:r>
      <w:r>
        <w:rPr>
          <w:szCs w:val="18"/>
        </w:rPr>
        <w:t>devices</w:t>
      </w:r>
      <w:r w:rsidR="006256C0" w:rsidRPr="00863EB1">
        <w:rPr>
          <w:szCs w:val="18"/>
        </w:rPr>
        <w:t>?</w:t>
      </w:r>
    </w:p>
    <w:p w14:paraId="4C3BBD87" w14:textId="3EC98CEC" w:rsidR="00A27F9A" w:rsidRPr="00863EB1" w:rsidRDefault="00472405" w:rsidP="00A27F9A">
      <w:pPr>
        <w:pStyle w:val="ListParagraph"/>
        <w:numPr>
          <w:ilvl w:val="0"/>
          <w:numId w:val="34"/>
        </w:numPr>
        <w:rPr>
          <w:rFonts w:cstheme="minorHAnsi"/>
          <w:iCs/>
          <w:szCs w:val="18"/>
        </w:rPr>
      </w:pPr>
      <w:r>
        <w:rPr>
          <w:szCs w:val="18"/>
        </w:rPr>
        <w:t>How much data will be created? How frequently will it be updated?</w:t>
      </w:r>
    </w:p>
    <w:p w14:paraId="47E1AB72" w14:textId="77777777" w:rsidR="00A27F9A" w:rsidRDefault="00A27F9A" w:rsidP="00DF29A7">
      <w:pPr>
        <w:rPr>
          <w:rStyle w:val="SubtleEmphasis"/>
          <w:rFonts w:cstheme="minorHAnsi"/>
          <w:i w:val="0"/>
          <w:color w:val="auto"/>
          <w:szCs w:val="18"/>
        </w:rPr>
      </w:pPr>
      <w:r>
        <w:rPr>
          <w:rStyle w:val="SubtleEmphasis"/>
          <w:rFonts w:cstheme="minorHAnsi"/>
          <w:i w:val="0"/>
          <w:color w:val="auto"/>
          <w:szCs w:val="18"/>
        </w:rPr>
        <w:t>Example:</w:t>
      </w:r>
    </w:p>
    <w:p w14:paraId="377B2029" w14:textId="7885DB9C" w:rsidR="006256C0" w:rsidRPr="00A27F9A" w:rsidRDefault="006256C0" w:rsidP="00DF29A7">
      <w:pPr>
        <w:rPr>
          <w:rStyle w:val="SubtleEmphasis"/>
          <w:rFonts w:cstheme="minorHAnsi"/>
          <w:iCs w:val="0"/>
          <w:color w:val="auto"/>
          <w:szCs w:val="18"/>
        </w:rPr>
      </w:pPr>
      <w:r w:rsidRPr="00A27F9A">
        <w:rPr>
          <w:rStyle w:val="SubtleEmphasis"/>
          <w:rFonts w:cstheme="minorHAnsi"/>
          <w:color w:val="auto"/>
          <w:szCs w:val="18"/>
        </w:rPr>
        <w:t>Each experiment produces about 50</w:t>
      </w:r>
      <w:r w:rsidR="00674513">
        <w:rPr>
          <w:rStyle w:val="SubtleEmphasis"/>
          <w:rFonts w:cstheme="minorHAnsi"/>
          <w:color w:val="auto"/>
          <w:szCs w:val="18"/>
        </w:rPr>
        <w:t>G</w:t>
      </w:r>
      <w:r w:rsidRPr="00A27F9A">
        <w:rPr>
          <w:rStyle w:val="SubtleEmphasis"/>
          <w:rFonts w:cstheme="minorHAnsi"/>
          <w:color w:val="auto"/>
          <w:szCs w:val="18"/>
        </w:rPr>
        <w:t>B of data, so over the course of my PhD I exp</w:t>
      </w:r>
      <w:r w:rsidR="00A27F9A" w:rsidRPr="00A27F9A">
        <w:rPr>
          <w:rStyle w:val="SubtleEmphasis"/>
          <w:rFonts w:cstheme="minorHAnsi"/>
          <w:color w:val="auto"/>
          <w:szCs w:val="18"/>
        </w:rPr>
        <w:t>ect this to add up to about 5</w:t>
      </w:r>
      <w:r w:rsidR="00674513">
        <w:rPr>
          <w:rStyle w:val="SubtleEmphasis"/>
          <w:rFonts w:cstheme="minorHAnsi"/>
          <w:color w:val="auto"/>
          <w:szCs w:val="18"/>
        </w:rPr>
        <w:t>T</w:t>
      </w:r>
      <w:r w:rsidR="00A27F9A" w:rsidRPr="00A27F9A">
        <w:rPr>
          <w:rStyle w:val="SubtleEmphasis"/>
          <w:rFonts w:cstheme="minorHAnsi"/>
          <w:color w:val="auto"/>
          <w:szCs w:val="18"/>
        </w:rPr>
        <w:t xml:space="preserve">B, plus </w:t>
      </w:r>
      <w:r w:rsidR="00DC4E2A">
        <w:rPr>
          <w:rStyle w:val="SubtleEmphasis"/>
          <w:rFonts w:cstheme="minorHAnsi"/>
          <w:color w:val="auto"/>
          <w:szCs w:val="18"/>
        </w:rPr>
        <w:t>two</w:t>
      </w:r>
      <w:r w:rsidRPr="00A27F9A">
        <w:rPr>
          <w:rStyle w:val="SubtleEmphasis"/>
          <w:rFonts w:cstheme="minorHAnsi"/>
          <w:color w:val="auto"/>
          <w:szCs w:val="18"/>
        </w:rPr>
        <w:t xml:space="preserve"> drawers of a standard filing </w:t>
      </w:r>
      <w:r w:rsidR="00C547F5" w:rsidRPr="00A27F9A">
        <w:rPr>
          <w:rStyle w:val="SubtleEmphasis"/>
          <w:rFonts w:cstheme="minorHAnsi"/>
          <w:color w:val="auto"/>
          <w:szCs w:val="18"/>
        </w:rPr>
        <w:t>cabinet.</w:t>
      </w:r>
    </w:p>
    <w:p w14:paraId="098DA661" w14:textId="4315E407" w:rsidR="006256C0" w:rsidRDefault="006256C0" w:rsidP="00DF29A7">
      <w:pPr>
        <w:rPr>
          <w:rStyle w:val="SubtleEmphasis"/>
          <w:rFonts w:cstheme="minorHAnsi"/>
          <w:color w:val="auto"/>
          <w:szCs w:val="18"/>
        </w:rPr>
      </w:pPr>
      <w:r w:rsidRPr="00A27F9A">
        <w:rPr>
          <w:rStyle w:val="SubtleEmphasis"/>
          <w:rFonts w:cstheme="minorHAnsi"/>
          <w:color w:val="auto"/>
          <w:szCs w:val="18"/>
        </w:rPr>
        <w:t xml:space="preserve">My primary copy </w:t>
      </w:r>
      <w:r w:rsidR="00BF66D7">
        <w:rPr>
          <w:rStyle w:val="SubtleEmphasis"/>
          <w:rFonts w:cstheme="minorHAnsi"/>
          <w:color w:val="auto"/>
          <w:szCs w:val="18"/>
        </w:rPr>
        <w:t xml:space="preserve">of my bibliography </w:t>
      </w:r>
      <w:r w:rsidRPr="00A27F9A">
        <w:rPr>
          <w:rStyle w:val="SubtleEmphasis"/>
          <w:rFonts w:cstheme="minorHAnsi"/>
          <w:color w:val="auto"/>
          <w:szCs w:val="18"/>
        </w:rPr>
        <w:t xml:space="preserve">is on </w:t>
      </w:r>
      <w:r w:rsidR="00BF66D7">
        <w:rPr>
          <w:rStyle w:val="SubtleEmphasis"/>
          <w:rFonts w:cstheme="minorHAnsi"/>
          <w:color w:val="auto"/>
          <w:szCs w:val="18"/>
        </w:rPr>
        <w:t xml:space="preserve">my </w:t>
      </w:r>
      <w:r w:rsidR="00472405">
        <w:rPr>
          <w:rStyle w:val="SubtleEmphasis"/>
          <w:rFonts w:cstheme="minorHAnsi"/>
          <w:color w:val="auto"/>
          <w:szCs w:val="18"/>
        </w:rPr>
        <w:t>University OneDrive</w:t>
      </w:r>
      <w:r w:rsidR="00BF66D7">
        <w:rPr>
          <w:rStyle w:val="SubtleEmphasis"/>
          <w:rFonts w:cstheme="minorHAnsi"/>
          <w:color w:val="auto"/>
          <w:szCs w:val="18"/>
        </w:rPr>
        <w:t xml:space="preserve">. </w:t>
      </w:r>
      <w:r w:rsidR="00472405">
        <w:rPr>
          <w:rStyle w:val="SubtleEmphasis"/>
          <w:rFonts w:cstheme="minorHAnsi"/>
          <w:color w:val="auto"/>
          <w:szCs w:val="18"/>
        </w:rPr>
        <w:t xml:space="preserve">The files are encrypted at </w:t>
      </w:r>
      <w:r w:rsidR="00521B77">
        <w:rPr>
          <w:rStyle w:val="SubtleEmphasis"/>
          <w:rFonts w:cstheme="minorHAnsi"/>
          <w:color w:val="auto"/>
          <w:szCs w:val="18"/>
        </w:rPr>
        <w:t>rest,</w:t>
      </w:r>
      <w:r w:rsidR="00472405">
        <w:rPr>
          <w:rStyle w:val="SubtleEmphasis"/>
          <w:rFonts w:cstheme="minorHAnsi"/>
          <w:color w:val="auto"/>
          <w:szCs w:val="18"/>
        </w:rPr>
        <w:t xml:space="preserve"> and all data is held in secure centres within the UK.</w:t>
      </w:r>
    </w:p>
    <w:p w14:paraId="5787DDF8" w14:textId="5E8A32E2" w:rsidR="00AF729B" w:rsidRDefault="00AF729B" w:rsidP="00DF29A7">
      <w:pPr>
        <w:rPr>
          <w:rStyle w:val="SubtleEmphasis"/>
          <w:rFonts w:cstheme="minorHAnsi"/>
          <w:color w:val="auto"/>
          <w:szCs w:val="18"/>
        </w:rPr>
      </w:pPr>
      <w:r>
        <w:rPr>
          <w:rStyle w:val="SubtleEmphasis"/>
          <w:rFonts w:cstheme="minorHAnsi"/>
          <w:color w:val="auto"/>
          <w:szCs w:val="18"/>
        </w:rPr>
        <w:t xml:space="preserve">My experiments are recorded on a stand-alone </w:t>
      </w:r>
      <w:r w:rsidR="00150E73">
        <w:rPr>
          <w:rStyle w:val="SubtleEmphasis"/>
          <w:rFonts w:cstheme="minorHAnsi"/>
          <w:color w:val="auto"/>
          <w:szCs w:val="18"/>
        </w:rPr>
        <w:t xml:space="preserve">computer. I will transfer these by </w:t>
      </w:r>
      <w:proofErr w:type="gramStart"/>
      <w:r w:rsidR="00150E73">
        <w:rPr>
          <w:rStyle w:val="SubtleEmphasis"/>
          <w:rFonts w:cstheme="minorHAnsi"/>
          <w:color w:val="auto"/>
          <w:szCs w:val="18"/>
        </w:rPr>
        <w:t>hard-drive</w:t>
      </w:r>
      <w:proofErr w:type="gramEnd"/>
      <w:r w:rsidR="00150E73">
        <w:rPr>
          <w:rStyle w:val="SubtleEmphasis"/>
          <w:rFonts w:cstheme="minorHAnsi"/>
          <w:color w:val="auto"/>
          <w:szCs w:val="18"/>
        </w:rPr>
        <w:t xml:space="preserve"> to a networked computer at the end of each test session.</w:t>
      </w:r>
    </w:p>
    <w:p w14:paraId="3C269173" w14:textId="77777777" w:rsidR="00D26FF1" w:rsidRDefault="00D26FF1" w:rsidP="00DF29A7">
      <w:pPr>
        <w:rPr>
          <w:rStyle w:val="SubtleEmphasis"/>
          <w:rFonts w:cstheme="minorHAnsi"/>
          <w:color w:val="auto"/>
          <w:szCs w:val="18"/>
        </w:rPr>
      </w:pPr>
    </w:p>
    <w:p w14:paraId="1A3496C8" w14:textId="77777777" w:rsidR="006256C0" w:rsidRPr="00647A15" w:rsidRDefault="006256C0" w:rsidP="00C066CF">
      <w:pPr>
        <w:pStyle w:val="Heading3"/>
      </w:pPr>
      <w:r w:rsidRPr="00647A15">
        <w:t>What are the plans for the long-term preservation of data supporting your research?</w:t>
      </w:r>
    </w:p>
    <w:p w14:paraId="6E892B54" w14:textId="77777777" w:rsidR="006F6E50" w:rsidRPr="006F6E50" w:rsidRDefault="00863EB1" w:rsidP="00863EB1">
      <w:pPr>
        <w:pStyle w:val="ListParagraph"/>
        <w:numPr>
          <w:ilvl w:val="0"/>
          <w:numId w:val="36"/>
        </w:numPr>
        <w:rPr>
          <w:bCs/>
          <w:szCs w:val="18"/>
        </w:rPr>
      </w:pPr>
      <w:r w:rsidRPr="00863EB1">
        <w:rPr>
          <w:szCs w:val="18"/>
        </w:rPr>
        <w:t>What data</w:t>
      </w:r>
      <w:r w:rsidR="005F7471">
        <w:rPr>
          <w:szCs w:val="18"/>
        </w:rPr>
        <w:t>/research material</w:t>
      </w:r>
      <w:r w:rsidRPr="00863EB1">
        <w:rPr>
          <w:szCs w:val="18"/>
        </w:rPr>
        <w:t xml:space="preserve"> should be kept beyond the end of the project? Refer to any ethics approval documentation if appropriate. </w:t>
      </w:r>
    </w:p>
    <w:p w14:paraId="1F5029F5" w14:textId="77777777" w:rsidR="006256C0" w:rsidRPr="00863EB1" w:rsidRDefault="00863EB1" w:rsidP="00863EB1">
      <w:pPr>
        <w:pStyle w:val="ListParagraph"/>
        <w:numPr>
          <w:ilvl w:val="0"/>
          <w:numId w:val="36"/>
        </w:numPr>
        <w:rPr>
          <w:bCs/>
          <w:szCs w:val="18"/>
        </w:rPr>
      </w:pPr>
      <w:r w:rsidRPr="00863EB1">
        <w:rPr>
          <w:szCs w:val="18"/>
        </w:rPr>
        <w:t>What data</w:t>
      </w:r>
      <w:r w:rsidR="005F7471">
        <w:rPr>
          <w:szCs w:val="18"/>
        </w:rPr>
        <w:t>/research material</w:t>
      </w:r>
      <w:r w:rsidRPr="00863EB1">
        <w:rPr>
          <w:szCs w:val="18"/>
        </w:rPr>
        <w:t xml:space="preserve"> should be destroyed </w:t>
      </w:r>
      <w:r w:rsidR="006256C0" w:rsidRPr="00863EB1">
        <w:rPr>
          <w:szCs w:val="18"/>
        </w:rPr>
        <w:t>for contractual, legal or other purposes?</w:t>
      </w:r>
    </w:p>
    <w:p w14:paraId="616659F8" w14:textId="77777777" w:rsidR="006256C0" w:rsidRPr="00863EB1" w:rsidRDefault="006256C0" w:rsidP="00863EB1">
      <w:pPr>
        <w:pStyle w:val="ListParagraph"/>
        <w:numPr>
          <w:ilvl w:val="0"/>
          <w:numId w:val="36"/>
        </w:numPr>
        <w:rPr>
          <w:bCs/>
          <w:szCs w:val="18"/>
        </w:rPr>
      </w:pPr>
      <w:r w:rsidRPr="00863EB1">
        <w:rPr>
          <w:szCs w:val="18"/>
        </w:rPr>
        <w:t>How long will you preserve your data for?</w:t>
      </w:r>
    </w:p>
    <w:p w14:paraId="2E966140" w14:textId="77777777" w:rsidR="006256C0" w:rsidRPr="00863EB1" w:rsidRDefault="006256C0" w:rsidP="00863EB1">
      <w:pPr>
        <w:pStyle w:val="ListParagraph"/>
        <w:numPr>
          <w:ilvl w:val="0"/>
          <w:numId w:val="36"/>
        </w:numPr>
        <w:rPr>
          <w:bCs/>
          <w:i/>
          <w:szCs w:val="18"/>
        </w:rPr>
      </w:pPr>
      <w:r w:rsidRPr="00863EB1">
        <w:rPr>
          <w:szCs w:val="18"/>
        </w:rPr>
        <w:lastRenderedPageBreak/>
        <w:t>Where will you preserve your data?</w:t>
      </w:r>
      <w:r w:rsidR="00863EB1" w:rsidRPr="00863EB1">
        <w:rPr>
          <w:szCs w:val="18"/>
        </w:rPr>
        <w:t xml:space="preserve"> </w:t>
      </w:r>
      <w:r w:rsidR="00863EB1" w:rsidRPr="00863EB1">
        <w:rPr>
          <w:rStyle w:val="SubtleEmphasis"/>
          <w:i w:val="0"/>
          <w:color w:val="auto"/>
          <w:szCs w:val="18"/>
        </w:rPr>
        <w:t xml:space="preserve">In the UK Data Archive? In the </w:t>
      </w:r>
      <w:proofErr w:type="spellStart"/>
      <w:r w:rsidR="00863EB1" w:rsidRPr="00863EB1">
        <w:rPr>
          <w:rStyle w:val="SubtleEmphasis"/>
          <w:i w:val="0"/>
          <w:color w:val="auto"/>
          <w:szCs w:val="18"/>
        </w:rPr>
        <w:t>UoS</w:t>
      </w:r>
      <w:proofErr w:type="spellEnd"/>
      <w:r w:rsidR="00863EB1" w:rsidRPr="00863EB1">
        <w:rPr>
          <w:rStyle w:val="SubtleEmphasis"/>
          <w:i w:val="0"/>
          <w:color w:val="auto"/>
          <w:szCs w:val="18"/>
        </w:rPr>
        <w:t xml:space="preserve"> Institutional Repository?</w:t>
      </w:r>
    </w:p>
    <w:p w14:paraId="69E29010" w14:textId="77777777" w:rsidR="00E44198" w:rsidRPr="00E44198" w:rsidRDefault="006256C0" w:rsidP="00E871E7">
      <w:pPr>
        <w:pStyle w:val="ListParagraph"/>
        <w:numPr>
          <w:ilvl w:val="0"/>
          <w:numId w:val="36"/>
        </w:numPr>
        <w:rPr>
          <w:bCs/>
          <w:szCs w:val="18"/>
        </w:rPr>
      </w:pPr>
      <w:r w:rsidRPr="00E44198">
        <w:rPr>
          <w:szCs w:val="18"/>
        </w:rPr>
        <w:t>How will you prepare and document the data for preservation?</w:t>
      </w:r>
      <w:r w:rsidR="00E44198" w:rsidRPr="00E44198">
        <w:rPr>
          <w:szCs w:val="18"/>
        </w:rPr>
        <w:t xml:space="preserve"> </w:t>
      </w:r>
    </w:p>
    <w:p w14:paraId="3F61BD64" w14:textId="5E25C424" w:rsidR="009A4D9B" w:rsidRPr="00E44198" w:rsidRDefault="009A4D9B" w:rsidP="00E871E7">
      <w:pPr>
        <w:pStyle w:val="ListParagraph"/>
        <w:numPr>
          <w:ilvl w:val="0"/>
          <w:numId w:val="36"/>
        </w:numPr>
        <w:rPr>
          <w:bCs/>
          <w:szCs w:val="18"/>
        </w:rPr>
      </w:pPr>
      <w:r w:rsidRPr="00E44198">
        <w:rPr>
          <w:szCs w:val="18"/>
        </w:rPr>
        <w:t>What file formats can you export to for long term preservation?</w:t>
      </w:r>
    </w:p>
    <w:p w14:paraId="23AB76C7" w14:textId="77777777" w:rsidR="005F7471" w:rsidRDefault="00AE77BB" w:rsidP="00DF29A7">
      <w:pPr>
        <w:rPr>
          <w:rStyle w:val="SubtleEmphasis"/>
          <w:i w:val="0"/>
          <w:color w:val="auto"/>
          <w:szCs w:val="18"/>
        </w:rPr>
      </w:pPr>
      <w:r w:rsidRPr="006B579A">
        <w:rPr>
          <w:rStyle w:val="SubtleEmphasis"/>
          <w:i w:val="0"/>
          <w:color w:val="auto"/>
          <w:szCs w:val="18"/>
        </w:rPr>
        <w:t>Examples:</w:t>
      </w:r>
    </w:p>
    <w:p w14:paraId="03F874C8" w14:textId="77777777" w:rsidR="005F7471" w:rsidRDefault="00AE77BB" w:rsidP="00DF29A7">
      <w:pPr>
        <w:rPr>
          <w:rStyle w:val="SubtleEmphasis"/>
          <w:color w:val="auto"/>
          <w:szCs w:val="18"/>
        </w:rPr>
      </w:pPr>
      <w:r w:rsidRPr="006B579A">
        <w:rPr>
          <w:rStyle w:val="SubtleEmphasis"/>
          <w:color w:val="auto"/>
          <w:szCs w:val="18"/>
        </w:rPr>
        <w:t>I am responsible for archiving data, and the a</w:t>
      </w:r>
      <w:r w:rsidR="00C066CF">
        <w:rPr>
          <w:rStyle w:val="SubtleEmphasis"/>
          <w:color w:val="auto"/>
          <w:szCs w:val="18"/>
        </w:rPr>
        <w:t>rchive service will maintain it for a minimum of 10 years as per the University RDM Policy.</w:t>
      </w:r>
    </w:p>
    <w:p w14:paraId="6DA4D0E1" w14:textId="77777777" w:rsidR="00AE77BB" w:rsidRPr="005F7471" w:rsidRDefault="00AE77BB" w:rsidP="00DF29A7">
      <w:pPr>
        <w:rPr>
          <w:i/>
          <w:iCs/>
          <w:szCs w:val="18"/>
        </w:rPr>
      </w:pPr>
      <w:r w:rsidRPr="006B579A">
        <w:rPr>
          <w:rStyle w:val="SubtleEmphasis"/>
          <w:color w:val="auto"/>
          <w:szCs w:val="18"/>
        </w:rPr>
        <w:t>The data is part of a larger project and will be archived with the project</w:t>
      </w:r>
      <w:r w:rsidR="005F7471">
        <w:rPr>
          <w:rStyle w:val="SubtleEmphasis"/>
          <w:color w:val="auto"/>
          <w:szCs w:val="18"/>
        </w:rPr>
        <w:t>; m</w:t>
      </w:r>
      <w:r w:rsidRPr="006B579A">
        <w:rPr>
          <w:rStyle w:val="SubtleEmphasis"/>
          <w:color w:val="auto"/>
          <w:szCs w:val="18"/>
        </w:rPr>
        <w:t>y supervisor will deal with this.</w:t>
      </w:r>
    </w:p>
    <w:p w14:paraId="66EE38BA" w14:textId="7FB86B98" w:rsidR="005F7471" w:rsidRDefault="00AE77BB" w:rsidP="00DF29A7">
      <w:pPr>
        <w:rPr>
          <w:rStyle w:val="SubtleEmphasis"/>
          <w:color w:val="auto"/>
          <w:szCs w:val="18"/>
        </w:rPr>
      </w:pPr>
      <w:r w:rsidRPr="006B579A">
        <w:rPr>
          <w:rStyle w:val="SubtleEmphasis"/>
          <w:color w:val="auto"/>
          <w:szCs w:val="18"/>
        </w:rPr>
        <w:t>All data, both raw and processed</w:t>
      </w:r>
      <w:r w:rsidR="00DC4E2A">
        <w:rPr>
          <w:rStyle w:val="SubtleEmphasis"/>
          <w:color w:val="auto"/>
          <w:szCs w:val="18"/>
        </w:rPr>
        <w:t xml:space="preserve"> </w:t>
      </w:r>
      <w:r w:rsidR="00CF0E8B">
        <w:rPr>
          <w:rStyle w:val="SubtleEmphasis"/>
          <w:color w:val="auto"/>
          <w:szCs w:val="18"/>
        </w:rPr>
        <w:t>will</w:t>
      </w:r>
      <w:r w:rsidR="00DC4E2A">
        <w:rPr>
          <w:rStyle w:val="SubtleEmphasis"/>
          <w:color w:val="auto"/>
          <w:szCs w:val="18"/>
        </w:rPr>
        <w:t xml:space="preserve"> be retained</w:t>
      </w:r>
      <w:r w:rsidRPr="006B579A">
        <w:rPr>
          <w:rStyle w:val="SubtleEmphasis"/>
          <w:color w:val="auto"/>
          <w:szCs w:val="18"/>
        </w:rPr>
        <w:t>.</w:t>
      </w:r>
      <w:r w:rsidR="009A4D9B">
        <w:rPr>
          <w:rStyle w:val="SubtleEmphasis"/>
          <w:color w:val="auto"/>
          <w:szCs w:val="18"/>
        </w:rPr>
        <w:t xml:space="preserve"> Spreadsheets will be saved as csv files.</w:t>
      </w:r>
    </w:p>
    <w:p w14:paraId="5C033479" w14:textId="77777777" w:rsidR="005F7471" w:rsidRDefault="00AE77BB" w:rsidP="00DF29A7">
      <w:pPr>
        <w:rPr>
          <w:rStyle w:val="SubtleEmphasis"/>
          <w:color w:val="auto"/>
          <w:szCs w:val="18"/>
        </w:rPr>
      </w:pPr>
      <w:r w:rsidRPr="006B579A">
        <w:rPr>
          <w:rStyle w:val="SubtleEmphasis"/>
          <w:color w:val="auto"/>
          <w:szCs w:val="18"/>
        </w:rPr>
        <w:t>Only simulation code and input parameters</w:t>
      </w:r>
      <w:r w:rsidR="005F7471">
        <w:rPr>
          <w:rStyle w:val="SubtleEmphasis"/>
          <w:color w:val="auto"/>
          <w:szCs w:val="18"/>
        </w:rPr>
        <w:t xml:space="preserve"> will be kept</w:t>
      </w:r>
      <w:r w:rsidRPr="006B579A">
        <w:rPr>
          <w:rStyle w:val="SubtleEmphasis"/>
          <w:color w:val="auto"/>
          <w:szCs w:val="18"/>
        </w:rPr>
        <w:t>.</w:t>
      </w:r>
    </w:p>
    <w:p w14:paraId="0200FE4C" w14:textId="77777777" w:rsidR="00AE77BB" w:rsidRDefault="00AE77BB" w:rsidP="00DF29A7">
      <w:pPr>
        <w:rPr>
          <w:rStyle w:val="SubtleEmphasis"/>
          <w:color w:val="auto"/>
          <w:szCs w:val="18"/>
        </w:rPr>
      </w:pPr>
      <w:r w:rsidRPr="006B579A">
        <w:rPr>
          <w:rStyle w:val="SubtleEmphasis"/>
          <w:color w:val="auto"/>
          <w:szCs w:val="18"/>
        </w:rPr>
        <w:t>Transcripts of all interviews, but not recordings. Personal data and anonymization key will need to be destroyed securely at the end of the project.</w:t>
      </w:r>
    </w:p>
    <w:p w14:paraId="7B285224" w14:textId="77777777" w:rsidR="00AE77BB" w:rsidRPr="00647A15" w:rsidRDefault="00AE77BB" w:rsidP="00DF29A7">
      <w:pPr>
        <w:pStyle w:val="Heading3"/>
      </w:pPr>
      <w:r w:rsidRPr="00647A15">
        <w:t>What are your plans for data sharing after submission of your thesis?</w:t>
      </w:r>
    </w:p>
    <w:p w14:paraId="54E4398C" w14:textId="77777777" w:rsidR="008C209E" w:rsidRPr="006B579A" w:rsidRDefault="008C209E" w:rsidP="008C209E">
      <w:pPr>
        <w:pStyle w:val="ListParagraph"/>
        <w:numPr>
          <w:ilvl w:val="0"/>
          <w:numId w:val="35"/>
        </w:numPr>
        <w:rPr>
          <w:szCs w:val="18"/>
        </w:rPr>
      </w:pPr>
      <w:r w:rsidRPr="006B579A">
        <w:rPr>
          <w:szCs w:val="18"/>
        </w:rPr>
        <w:t>Will any of the digital data supporting the thesis (e.g. organised project archive folders with images, drawings, spreadsheets, databases, etc.) be made available to others via a repository?</w:t>
      </w:r>
    </w:p>
    <w:p w14:paraId="52809430" w14:textId="099F7880" w:rsidR="008C209E" w:rsidRPr="006B579A" w:rsidRDefault="008C209E" w:rsidP="008C209E">
      <w:pPr>
        <w:pStyle w:val="ListParagraph"/>
        <w:numPr>
          <w:ilvl w:val="0"/>
          <w:numId w:val="35"/>
        </w:numPr>
        <w:rPr>
          <w:rFonts w:asciiTheme="minorBidi" w:hAnsiTheme="minorBidi"/>
        </w:rPr>
      </w:pPr>
      <w:r w:rsidRPr="006B579A">
        <w:rPr>
          <w:szCs w:val="18"/>
        </w:rPr>
        <w:t xml:space="preserve">Are there funding body/institutional requirements for the re-use of, or </w:t>
      </w:r>
      <w:r w:rsidR="00CF0E8B" w:rsidRPr="006B579A">
        <w:rPr>
          <w:szCs w:val="18"/>
        </w:rPr>
        <w:t>open access</w:t>
      </w:r>
      <w:r w:rsidRPr="006B579A">
        <w:rPr>
          <w:szCs w:val="18"/>
        </w:rPr>
        <w:t xml:space="preserve"> to, the data?</w:t>
      </w:r>
    </w:p>
    <w:p w14:paraId="29C1D798" w14:textId="12A5AFA2" w:rsidR="008C209E" w:rsidRPr="001125F2" w:rsidRDefault="00D26FF1" w:rsidP="008C209E">
      <w:pPr>
        <w:pStyle w:val="ListParagraph"/>
        <w:numPr>
          <w:ilvl w:val="0"/>
          <w:numId w:val="35"/>
        </w:numPr>
        <w:rPr>
          <w:rFonts w:asciiTheme="minorBidi" w:hAnsiTheme="minorBidi"/>
        </w:rPr>
      </w:pPr>
      <w:r>
        <w:rPr>
          <w:szCs w:val="18"/>
        </w:rPr>
        <w:t>Is your data part of a larger ongoing research project?</w:t>
      </w:r>
    </w:p>
    <w:p w14:paraId="0C78BA1D" w14:textId="77777777" w:rsidR="008C209E" w:rsidRDefault="008C209E" w:rsidP="008C209E">
      <w:pPr>
        <w:pStyle w:val="ListParagraph"/>
        <w:numPr>
          <w:ilvl w:val="0"/>
          <w:numId w:val="35"/>
        </w:numPr>
        <w:rPr>
          <w:szCs w:val="18"/>
        </w:rPr>
      </w:pPr>
      <w:r w:rsidRPr="006B579A">
        <w:rPr>
          <w:szCs w:val="18"/>
        </w:rPr>
        <w:t>With whom will you share your data and under what conditions? Should anybody be able to download the data, or is there a need for access restrictions (e.g. an embargo period, or making data available on request only</w:t>
      </w:r>
      <w:r>
        <w:rPr>
          <w:szCs w:val="18"/>
        </w:rPr>
        <w:t>)?</w:t>
      </w:r>
    </w:p>
    <w:p w14:paraId="2A81867F" w14:textId="2F0B6683" w:rsidR="008C209E" w:rsidRPr="00C066CF" w:rsidRDefault="008C209E" w:rsidP="008C209E">
      <w:pPr>
        <w:pStyle w:val="ListParagraph"/>
        <w:numPr>
          <w:ilvl w:val="0"/>
          <w:numId w:val="35"/>
        </w:numPr>
        <w:rPr>
          <w:rStyle w:val="SubtleEmphasis"/>
          <w:rFonts w:asciiTheme="minorHAnsi" w:hAnsiTheme="minorHAnsi" w:cstheme="minorHAnsi"/>
          <w:i w:val="0"/>
          <w:iCs w:val="0"/>
          <w:color w:val="auto"/>
          <w:szCs w:val="18"/>
        </w:rPr>
      </w:pPr>
      <w:r w:rsidRPr="00863EB1">
        <w:rPr>
          <w:rFonts w:cstheme="minorHAnsi"/>
          <w:szCs w:val="18"/>
        </w:rPr>
        <w:t xml:space="preserve">Where will the data be </w:t>
      </w:r>
      <w:r w:rsidR="00D26FF1">
        <w:rPr>
          <w:rFonts w:cstheme="minorHAnsi"/>
          <w:szCs w:val="18"/>
        </w:rPr>
        <w:t>stored</w:t>
      </w:r>
      <w:r w:rsidRPr="00863EB1">
        <w:rPr>
          <w:rFonts w:cstheme="minorHAnsi"/>
          <w:szCs w:val="18"/>
        </w:rPr>
        <w:t>?</w:t>
      </w:r>
    </w:p>
    <w:p w14:paraId="46117A9F" w14:textId="63686B61" w:rsidR="008C209E" w:rsidRPr="001125F2" w:rsidRDefault="008C209E" w:rsidP="008C209E">
      <w:pPr>
        <w:pStyle w:val="ListParagraph"/>
        <w:numPr>
          <w:ilvl w:val="0"/>
          <w:numId w:val="35"/>
        </w:numPr>
        <w:rPr>
          <w:rFonts w:asciiTheme="minorHAnsi" w:hAnsiTheme="minorHAnsi" w:cstheme="minorHAnsi"/>
          <w:szCs w:val="18"/>
        </w:rPr>
      </w:pPr>
      <w:r w:rsidRPr="00863EB1">
        <w:rPr>
          <w:rFonts w:cstheme="minorHAnsi"/>
          <w:szCs w:val="18"/>
        </w:rPr>
        <w:t>Who will create the archive of data?</w:t>
      </w:r>
    </w:p>
    <w:p w14:paraId="279A005A" w14:textId="77777777" w:rsidR="005F7471" w:rsidRDefault="005F7471" w:rsidP="005F7471">
      <w:r>
        <w:t>Examples</w:t>
      </w:r>
    </w:p>
    <w:p w14:paraId="5A0C4753" w14:textId="09912A15" w:rsidR="005F7471" w:rsidRPr="00E90D9A" w:rsidRDefault="005A1DA6" w:rsidP="00BF66D7">
      <w:pPr>
        <w:rPr>
          <w:i/>
        </w:rPr>
      </w:pPr>
      <w:r>
        <w:rPr>
          <w:i/>
        </w:rPr>
        <w:t>Tables for h</w:t>
      </w:r>
      <w:r w:rsidR="00BF66D7" w:rsidRPr="00E90D9A">
        <w:rPr>
          <w:i/>
        </w:rPr>
        <w:t xml:space="preserve">ousehold income and </w:t>
      </w:r>
      <w:r w:rsidR="00182CBE" w:rsidRPr="00E90D9A">
        <w:rPr>
          <w:i/>
        </w:rPr>
        <w:t>relative</w:t>
      </w:r>
      <w:r w:rsidR="00BF66D7" w:rsidRPr="00E90D9A">
        <w:rPr>
          <w:i/>
        </w:rPr>
        <w:t xml:space="preserve"> market prices of goods </w:t>
      </w:r>
      <w:r>
        <w:rPr>
          <w:i/>
        </w:rPr>
        <w:t xml:space="preserve">in my thesis </w:t>
      </w:r>
      <w:r w:rsidR="00BF66D7" w:rsidRPr="00E90D9A">
        <w:rPr>
          <w:i/>
        </w:rPr>
        <w:t xml:space="preserve">will be made available as </w:t>
      </w:r>
      <w:r w:rsidR="00182CBE" w:rsidRPr="00E90D9A">
        <w:rPr>
          <w:i/>
        </w:rPr>
        <w:t>spreadsheets</w:t>
      </w:r>
      <w:r>
        <w:rPr>
          <w:i/>
        </w:rPr>
        <w:t>. M</w:t>
      </w:r>
      <w:r w:rsidR="00BF66D7" w:rsidRPr="00E90D9A">
        <w:rPr>
          <w:i/>
        </w:rPr>
        <w:t>y bibliography will be made available as a csv file so it can be reused by oth</w:t>
      </w:r>
      <w:r>
        <w:rPr>
          <w:i/>
        </w:rPr>
        <w:t>er scholars. T</w:t>
      </w:r>
      <w:r w:rsidR="00BF66D7" w:rsidRPr="00E90D9A">
        <w:rPr>
          <w:i/>
        </w:rPr>
        <w:t xml:space="preserve">hese will be made publicly available in the institutional repository and linked to </w:t>
      </w:r>
      <w:r w:rsidR="00182CBE" w:rsidRPr="00E90D9A">
        <w:rPr>
          <w:i/>
        </w:rPr>
        <w:t>my</w:t>
      </w:r>
      <w:r w:rsidR="00BF66D7" w:rsidRPr="00E90D9A">
        <w:rPr>
          <w:i/>
        </w:rPr>
        <w:t xml:space="preserve"> </w:t>
      </w:r>
      <w:proofErr w:type="spellStart"/>
      <w:r w:rsidR="00BF66D7" w:rsidRPr="00E90D9A">
        <w:rPr>
          <w:i/>
        </w:rPr>
        <w:t>ethesis</w:t>
      </w:r>
      <w:proofErr w:type="spellEnd"/>
      <w:r w:rsidR="00BF66D7" w:rsidRPr="00E90D9A">
        <w:rPr>
          <w:i/>
        </w:rPr>
        <w:t xml:space="preserve">. The working copy images of archival material cannot be shared due to copyright restrictions by the various </w:t>
      </w:r>
      <w:r w:rsidR="003F2AC8" w:rsidRPr="00E90D9A">
        <w:rPr>
          <w:i/>
        </w:rPr>
        <w:t>archives;</w:t>
      </w:r>
      <w:r w:rsidR="00BF66D7" w:rsidRPr="00E90D9A">
        <w:rPr>
          <w:i/>
        </w:rPr>
        <w:t xml:space="preserve"> </w:t>
      </w:r>
      <w:r w:rsidR="00521B77" w:rsidRPr="00E90D9A">
        <w:rPr>
          <w:i/>
        </w:rPr>
        <w:t>however,</w:t>
      </w:r>
      <w:r w:rsidR="00BF66D7" w:rsidRPr="00E90D9A">
        <w:rPr>
          <w:i/>
        </w:rPr>
        <w:t xml:space="preserve"> I will upload the full transcripts of those documents</w:t>
      </w:r>
      <w:r w:rsidR="00DC4E2A">
        <w:rPr>
          <w:i/>
        </w:rPr>
        <w:t xml:space="preserve"> which</w:t>
      </w:r>
      <w:r w:rsidR="00BF66D7" w:rsidRPr="00E90D9A">
        <w:rPr>
          <w:i/>
        </w:rPr>
        <w:t xml:space="preserve"> I quote </w:t>
      </w:r>
      <w:r w:rsidR="00182CBE" w:rsidRPr="00E90D9A">
        <w:rPr>
          <w:i/>
        </w:rPr>
        <w:t>extensively</w:t>
      </w:r>
      <w:r w:rsidR="00BF66D7" w:rsidRPr="00E90D9A">
        <w:rPr>
          <w:i/>
        </w:rPr>
        <w:t xml:space="preserve"> in my thesis if allowed by the relevant archives</w:t>
      </w:r>
      <w:r w:rsidR="00182CBE" w:rsidRPr="00E90D9A">
        <w:rPr>
          <w:i/>
        </w:rPr>
        <w:t>.</w:t>
      </w:r>
    </w:p>
    <w:p w14:paraId="241911B2" w14:textId="53B7AC29" w:rsidR="00C066CF" w:rsidRPr="00E90D9A" w:rsidRDefault="00BF66D7" w:rsidP="00BF66D7">
      <w:pPr>
        <w:rPr>
          <w:i/>
        </w:rPr>
      </w:pPr>
      <w:r w:rsidRPr="00E90D9A">
        <w:rPr>
          <w:i/>
        </w:rPr>
        <w:t xml:space="preserve">All my experimental data will be made available on the institutional repository, accompanied by a readme file describing the data and the data </w:t>
      </w:r>
      <w:r w:rsidR="00DC4E2A">
        <w:rPr>
          <w:i/>
        </w:rPr>
        <w:t xml:space="preserve">linked </w:t>
      </w:r>
      <w:r w:rsidRPr="00E90D9A">
        <w:rPr>
          <w:i/>
        </w:rPr>
        <w:t>back to the relevant part of my thesis</w:t>
      </w:r>
      <w:r w:rsidR="00C10F42" w:rsidRPr="00E90D9A">
        <w:rPr>
          <w:i/>
        </w:rPr>
        <w:t xml:space="preserve">. </w:t>
      </w:r>
      <w:r w:rsidRPr="00E90D9A">
        <w:rPr>
          <w:i/>
        </w:rPr>
        <w:t xml:space="preserve">The data will only be made available after a </w:t>
      </w:r>
      <w:r w:rsidR="003F2AC8" w:rsidRPr="00E90D9A">
        <w:rPr>
          <w:i/>
        </w:rPr>
        <w:t>three-year</w:t>
      </w:r>
      <w:r w:rsidRPr="00E90D9A">
        <w:rPr>
          <w:i/>
        </w:rPr>
        <w:t xml:space="preserve"> embargo period as I plan to publish further articles from my thesis.</w:t>
      </w:r>
    </w:p>
    <w:p w14:paraId="70C8ABA2" w14:textId="77777777" w:rsidR="00C066CF" w:rsidRPr="00B9747F" w:rsidRDefault="008A01D4" w:rsidP="008A01D4">
      <w:pPr>
        <w:spacing w:before="360" w:after="0" w:line="240" w:lineRule="auto"/>
        <w:rPr>
          <w:rFonts w:asciiTheme="minorBidi" w:hAnsiTheme="minorBidi"/>
          <w:sz w:val="16"/>
          <w:szCs w:val="16"/>
        </w:rPr>
      </w:pPr>
      <w:r>
        <w:rPr>
          <w:rFonts w:asciiTheme="minorBidi" w:hAnsiTheme="minorBidi"/>
          <w:noProof/>
          <w:sz w:val="16"/>
          <w:szCs w:val="16"/>
        </w:rPr>
        <w:drawing>
          <wp:inline distT="0" distB="0" distL="0" distR="0" wp14:anchorId="7B5E7FB2" wp14:editId="2EE3FE0C">
            <wp:extent cx="462806" cy="16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b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212" cy="207201"/>
                    </a:xfrm>
                    <a:prstGeom prst="rect">
                      <a:avLst/>
                    </a:prstGeom>
                  </pic:spPr>
                </pic:pic>
              </a:graphicData>
            </a:graphic>
          </wp:inline>
        </w:drawing>
      </w:r>
    </w:p>
    <w:sectPr w:rsidR="00C066CF" w:rsidRPr="00B9747F" w:rsidSect="00A6016B">
      <w:headerReference w:type="first" r:id="rId27"/>
      <w:pgSz w:w="11906" w:h="16838" w:code="9"/>
      <w:pgMar w:top="1077" w:right="851" w:bottom="1134" w:left="1134" w:header="709"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503C1" w14:textId="77777777" w:rsidR="002033F4" w:rsidRDefault="002033F4">
      <w:r>
        <w:separator/>
      </w:r>
    </w:p>
    <w:p w14:paraId="204DE054" w14:textId="77777777" w:rsidR="002033F4" w:rsidRDefault="002033F4"/>
  </w:endnote>
  <w:endnote w:type="continuationSeparator" w:id="0">
    <w:p w14:paraId="2F83C988" w14:textId="77777777" w:rsidR="002033F4" w:rsidRDefault="002033F4">
      <w:r>
        <w:continuationSeparator/>
      </w:r>
    </w:p>
    <w:p w14:paraId="6DD7457D" w14:textId="77777777" w:rsidR="002033F4" w:rsidRDefault="002033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FB33" w14:textId="77777777" w:rsidR="002C5C67" w:rsidRDefault="002C5C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D56B" w14:textId="6DF63C0D" w:rsidR="00175861" w:rsidRPr="00DF2094" w:rsidRDefault="00175861" w:rsidP="00175861">
    <w:pPr>
      <w:pStyle w:val="Footer"/>
      <w:rPr>
        <w:sz w:val="12"/>
        <w:szCs w:val="12"/>
      </w:rPr>
    </w:pPr>
    <w:r w:rsidRPr="00DF2094">
      <w:rPr>
        <w:sz w:val="12"/>
        <w:szCs w:val="12"/>
      </w:rPr>
      <w:t>Data Management Plan for Doctoral Research Projects v</w:t>
    </w:r>
    <w:r>
      <w:rPr>
        <w:sz w:val="12"/>
        <w:szCs w:val="12"/>
      </w:rPr>
      <w:t>8</w:t>
    </w:r>
    <w:r w:rsidRPr="00DF2094">
      <w:rPr>
        <w:sz w:val="12"/>
        <w:szCs w:val="12"/>
      </w:rPr>
      <w:t>.</w:t>
    </w:r>
    <w:r w:rsidR="002C5C67">
      <w:rPr>
        <w:sz w:val="12"/>
        <w:szCs w:val="12"/>
      </w:rPr>
      <w:t>2</w:t>
    </w:r>
    <w:r w:rsidRPr="00DF2094">
      <w:rPr>
        <w:sz w:val="12"/>
        <w:szCs w:val="12"/>
      </w:rPr>
      <w:t xml:space="preserve"> </w:t>
    </w:r>
  </w:p>
  <w:p w14:paraId="033C554F" w14:textId="662C0E60" w:rsidR="00ED2E52" w:rsidRPr="00175861" w:rsidRDefault="0D196415" w:rsidP="00175861">
    <w:pPr>
      <w:pStyle w:val="Footer"/>
      <w:rPr>
        <w:sz w:val="12"/>
        <w:szCs w:val="12"/>
      </w:rPr>
    </w:pPr>
    <w:r w:rsidRPr="0D196415">
      <w:rPr>
        <w:sz w:val="12"/>
        <w:szCs w:val="12"/>
      </w:rPr>
      <w:t>October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6587" w14:textId="077F91A6" w:rsidR="00190F2A" w:rsidRPr="00DF2094" w:rsidRDefault="00190F2A">
    <w:pPr>
      <w:pStyle w:val="Footer"/>
      <w:rPr>
        <w:sz w:val="12"/>
        <w:szCs w:val="12"/>
      </w:rPr>
    </w:pPr>
    <w:r w:rsidRPr="00DF2094">
      <w:rPr>
        <w:sz w:val="12"/>
        <w:szCs w:val="12"/>
      </w:rPr>
      <w:t>Data Management Plan f</w:t>
    </w:r>
    <w:r w:rsidR="00DA4F85" w:rsidRPr="00DF2094">
      <w:rPr>
        <w:sz w:val="12"/>
        <w:szCs w:val="12"/>
      </w:rPr>
      <w:t>or Doctoral Research Projects v</w:t>
    </w:r>
    <w:r w:rsidR="00175861">
      <w:rPr>
        <w:sz w:val="12"/>
        <w:szCs w:val="12"/>
      </w:rPr>
      <w:t>8</w:t>
    </w:r>
    <w:r w:rsidRPr="00DF2094">
      <w:rPr>
        <w:sz w:val="12"/>
        <w:szCs w:val="12"/>
      </w:rPr>
      <w:t>.</w:t>
    </w:r>
    <w:r w:rsidR="002C5C67">
      <w:rPr>
        <w:sz w:val="12"/>
        <w:szCs w:val="12"/>
      </w:rPr>
      <w:t>2</w:t>
    </w:r>
    <w:r w:rsidRPr="00DF2094">
      <w:rPr>
        <w:sz w:val="12"/>
        <w:szCs w:val="12"/>
      </w:rPr>
      <w:t xml:space="preserve"> </w:t>
    </w:r>
  </w:p>
  <w:p w14:paraId="2AA3C56F" w14:textId="3FDF1A6C" w:rsidR="00190F2A" w:rsidRPr="00DF2094" w:rsidRDefault="0D196415">
    <w:pPr>
      <w:pStyle w:val="Footer"/>
      <w:rPr>
        <w:sz w:val="12"/>
        <w:szCs w:val="12"/>
      </w:rPr>
    </w:pPr>
    <w:r w:rsidRPr="0D196415">
      <w:rPr>
        <w:sz w:val="12"/>
        <w:szCs w:val="12"/>
      </w:rPr>
      <w:t>October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12793" w14:textId="77777777" w:rsidR="002033F4" w:rsidRDefault="002033F4">
      <w:r>
        <w:separator/>
      </w:r>
    </w:p>
    <w:p w14:paraId="3C680F2A" w14:textId="77777777" w:rsidR="002033F4" w:rsidRDefault="002033F4"/>
  </w:footnote>
  <w:footnote w:type="continuationSeparator" w:id="0">
    <w:p w14:paraId="398C114A" w14:textId="77777777" w:rsidR="002033F4" w:rsidRDefault="002033F4">
      <w:r>
        <w:continuationSeparator/>
      </w:r>
    </w:p>
    <w:p w14:paraId="4D8020B8" w14:textId="77777777" w:rsidR="002033F4" w:rsidRDefault="002033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BE0C" w14:textId="77777777" w:rsidR="002C5C67" w:rsidRDefault="002C5C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ACD3" w14:textId="77777777" w:rsidR="002C5C67" w:rsidRDefault="002C5C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Layout w:type="fixed"/>
      <w:tblCellMar>
        <w:left w:w="0" w:type="dxa"/>
        <w:right w:w="0" w:type="dxa"/>
      </w:tblCellMar>
      <w:tblLook w:val="00A0" w:firstRow="1" w:lastRow="0" w:firstColumn="1" w:lastColumn="0" w:noHBand="0" w:noVBand="0"/>
    </w:tblPr>
    <w:tblGrid>
      <w:gridCol w:w="9639"/>
    </w:tblGrid>
    <w:tr w:rsidR="005D44D1" w14:paraId="4AFE0DB1" w14:textId="77777777" w:rsidTr="00DA4F85">
      <w:trPr>
        <w:trHeight w:hRule="exact" w:val="80"/>
      </w:trPr>
      <w:tc>
        <w:tcPr>
          <w:tcW w:w="9639" w:type="dxa"/>
        </w:tcPr>
        <w:p w14:paraId="17239454" w14:textId="77777777" w:rsidR="005D44D1" w:rsidRDefault="005D44D1" w:rsidP="0029789A">
          <w:pPr>
            <w:pStyle w:val="Header"/>
          </w:pPr>
        </w:p>
      </w:tc>
    </w:tr>
    <w:tr w:rsidR="005D44D1" w14:paraId="750A67BD" w14:textId="77777777" w:rsidTr="00DA4F85">
      <w:trPr>
        <w:trHeight w:val="909"/>
      </w:trPr>
      <w:tc>
        <w:tcPr>
          <w:tcW w:w="9639" w:type="dxa"/>
        </w:tcPr>
        <w:p w14:paraId="0F601B77" w14:textId="77777777" w:rsidR="005D44D1" w:rsidRDefault="00984227" w:rsidP="0029789A">
          <w:pPr>
            <w:pStyle w:val="Header"/>
            <w:jc w:val="right"/>
          </w:pPr>
          <w:r w:rsidRPr="00F55CD5">
            <w:rPr>
              <w:noProof/>
            </w:rPr>
            <w:drawing>
              <wp:inline distT="0" distB="0" distL="0" distR="0" wp14:anchorId="22A3592D" wp14:editId="6FA0E47E">
                <wp:extent cx="1981200" cy="428625"/>
                <wp:effectExtent l="0" t="0" r="0" b="0"/>
                <wp:docPr id="7" name="Picture 7" descr="university_southampton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_southampton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428625"/>
                        </a:xfrm>
                        <a:prstGeom prst="rect">
                          <a:avLst/>
                        </a:prstGeom>
                        <a:noFill/>
                        <a:ln>
                          <a:noFill/>
                        </a:ln>
                      </pic:spPr>
                    </pic:pic>
                  </a:graphicData>
                </a:graphic>
              </wp:inline>
            </w:drawing>
          </w:r>
        </w:p>
      </w:tc>
    </w:tr>
  </w:tbl>
  <w:p w14:paraId="2B3AB0C0" w14:textId="77777777" w:rsidR="005D44D1" w:rsidRPr="0029789A" w:rsidRDefault="00147514" w:rsidP="0082020C">
    <w:pPr>
      <w:pStyle w:val="DocTitle"/>
    </w:pPr>
    <w:r>
      <w:t>Data Management Plan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Layout w:type="fixed"/>
      <w:tblCellMar>
        <w:left w:w="0" w:type="dxa"/>
        <w:right w:w="0" w:type="dxa"/>
      </w:tblCellMar>
      <w:tblLook w:val="00A0" w:firstRow="1" w:lastRow="0" w:firstColumn="1" w:lastColumn="0" w:noHBand="0" w:noVBand="0"/>
    </w:tblPr>
    <w:tblGrid>
      <w:gridCol w:w="9639"/>
    </w:tblGrid>
    <w:tr w:rsidR="003705A0" w14:paraId="3B74C7CC" w14:textId="77777777" w:rsidTr="00DA4F85">
      <w:trPr>
        <w:trHeight w:hRule="exact" w:val="80"/>
      </w:trPr>
      <w:tc>
        <w:tcPr>
          <w:tcW w:w="9639" w:type="dxa"/>
        </w:tcPr>
        <w:p w14:paraId="317A49FA" w14:textId="77777777" w:rsidR="003705A0" w:rsidRDefault="003705A0" w:rsidP="0029789A">
          <w:pPr>
            <w:pStyle w:val="Header"/>
          </w:pPr>
        </w:p>
      </w:tc>
    </w:tr>
    <w:tr w:rsidR="003705A0" w14:paraId="4B828DCB" w14:textId="77777777" w:rsidTr="00DA4F85">
      <w:trPr>
        <w:trHeight w:val="909"/>
      </w:trPr>
      <w:tc>
        <w:tcPr>
          <w:tcW w:w="9639" w:type="dxa"/>
        </w:tcPr>
        <w:p w14:paraId="0A21BDFF" w14:textId="77777777" w:rsidR="003705A0" w:rsidRDefault="003705A0" w:rsidP="0029789A">
          <w:pPr>
            <w:pStyle w:val="Header"/>
            <w:jc w:val="right"/>
          </w:pPr>
          <w:r w:rsidRPr="00F55CD5">
            <w:rPr>
              <w:noProof/>
            </w:rPr>
            <w:drawing>
              <wp:inline distT="0" distB="0" distL="0" distR="0" wp14:anchorId="0A6AAB1D" wp14:editId="39333C65">
                <wp:extent cx="1981200" cy="428625"/>
                <wp:effectExtent l="0" t="0" r="0" b="0"/>
                <wp:docPr id="4" name="Picture 4" descr="university_southampton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_southampton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428625"/>
                        </a:xfrm>
                        <a:prstGeom prst="rect">
                          <a:avLst/>
                        </a:prstGeom>
                        <a:noFill/>
                        <a:ln>
                          <a:noFill/>
                        </a:ln>
                      </pic:spPr>
                    </pic:pic>
                  </a:graphicData>
                </a:graphic>
              </wp:inline>
            </w:drawing>
          </w:r>
        </w:p>
      </w:tc>
    </w:tr>
  </w:tbl>
  <w:p w14:paraId="6A867A63" w14:textId="77777777" w:rsidR="003705A0" w:rsidRPr="003705A0" w:rsidRDefault="003705A0" w:rsidP="003705A0">
    <w:pPr>
      <w:pStyle w:val="DocTitle"/>
      <w:rPr>
        <w:color w:val="auto"/>
        <w:szCs w:val="60"/>
      </w:rPr>
    </w:pPr>
    <w:r w:rsidRPr="003705A0">
      <w:rPr>
        <w:color w:val="auto"/>
        <w:szCs w:val="60"/>
      </w:rPr>
      <w:t>Explanatory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D8B1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75868"/>
    <w:multiLevelType w:val="hybridMultilevel"/>
    <w:tmpl w:val="BC6AD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F226B0"/>
    <w:multiLevelType w:val="hybridMultilevel"/>
    <w:tmpl w:val="BE7E6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B7707B"/>
    <w:multiLevelType w:val="hybridMultilevel"/>
    <w:tmpl w:val="A9605834"/>
    <w:lvl w:ilvl="0" w:tplc="F6104E54">
      <w:start w:val="1"/>
      <w:numFmt w:val="lowerLetter"/>
      <w:lvlText w:val="%1."/>
      <w:lvlJc w:val="left"/>
      <w:pPr>
        <w:ind w:left="284" w:hanging="284"/>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5E6C32"/>
    <w:multiLevelType w:val="hybridMultilevel"/>
    <w:tmpl w:val="ED4C197A"/>
    <w:lvl w:ilvl="0" w:tplc="41245C10">
      <w:start w:val="3"/>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3C59B7"/>
    <w:multiLevelType w:val="hybridMultilevel"/>
    <w:tmpl w:val="0C267986"/>
    <w:lvl w:ilvl="0" w:tplc="9B908624">
      <w:start w:val="1"/>
      <w:numFmt w:val="bullet"/>
      <w:lvlText w:val="•"/>
      <w:lvlJc w:val="left"/>
      <w:pPr>
        <w:ind w:left="7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CE26516">
      <w:start w:val="1"/>
      <w:numFmt w:val="bullet"/>
      <w:lvlText w:val="o"/>
      <w:lvlJc w:val="left"/>
      <w:pPr>
        <w:ind w:left="155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6F8CBCC">
      <w:start w:val="1"/>
      <w:numFmt w:val="bullet"/>
      <w:lvlText w:val="▪"/>
      <w:lvlJc w:val="left"/>
      <w:pPr>
        <w:ind w:left="227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C1E46FA">
      <w:start w:val="1"/>
      <w:numFmt w:val="bullet"/>
      <w:lvlText w:val="•"/>
      <w:lvlJc w:val="left"/>
      <w:pPr>
        <w:ind w:left="299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BEC4ECC">
      <w:start w:val="1"/>
      <w:numFmt w:val="bullet"/>
      <w:lvlText w:val="o"/>
      <w:lvlJc w:val="left"/>
      <w:pPr>
        <w:ind w:left="371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5B924CE2">
      <w:start w:val="1"/>
      <w:numFmt w:val="bullet"/>
      <w:lvlText w:val="▪"/>
      <w:lvlJc w:val="left"/>
      <w:pPr>
        <w:ind w:left="443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EC2026A">
      <w:start w:val="1"/>
      <w:numFmt w:val="bullet"/>
      <w:lvlText w:val="•"/>
      <w:lvlJc w:val="left"/>
      <w:pPr>
        <w:ind w:left="515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C206F82">
      <w:start w:val="1"/>
      <w:numFmt w:val="bullet"/>
      <w:lvlText w:val="o"/>
      <w:lvlJc w:val="left"/>
      <w:pPr>
        <w:ind w:left="587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BC0831E">
      <w:start w:val="1"/>
      <w:numFmt w:val="bullet"/>
      <w:lvlText w:val="▪"/>
      <w:lvlJc w:val="left"/>
      <w:pPr>
        <w:ind w:left="6595"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16F903B3"/>
    <w:multiLevelType w:val="hybridMultilevel"/>
    <w:tmpl w:val="55E80A32"/>
    <w:lvl w:ilvl="0" w:tplc="41245C10">
      <w:start w:val="3"/>
      <w:numFmt w:val="bullet"/>
      <w:lvlText w:val=""/>
      <w:lvlJc w:val="left"/>
      <w:pPr>
        <w:ind w:left="1440" w:hanging="360"/>
      </w:pPr>
      <w:rPr>
        <w:rFonts w:ascii="Symbol" w:eastAsiaTheme="minorEastAsia" w:hAnsi="Symbol"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B5826BE"/>
    <w:multiLevelType w:val="hybridMultilevel"/>
    <w:tmpl w:val="3962C7A8"/>
    <w:lvl w:ilvl="0" w:tplc="17A21CCC">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EEE4164"/>
    <w:multiLevelType w:val="hybridMultilevel"/>
    <w:tmpl w:val="727A562C"/>
    <w:lvl w:ilvl="0" w:tplc="6C985C8A">
      <w:start w:val="1"/>
      <w:numFmt w:val="decimal"/>
      <w:pStyle w:val="Heading3"/>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732EB6"/>
    <w:multiLevelType w:val="hybridMultilevel"/>
    <w:tmpl w:val="723E3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3A1FA4"/>
    <w:multiLevelType w:val="hybridMultilevel"/>
    <w:tmpl w:val="2A462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655512"/>
    <w:multiLevelType w:val="hybridMultilevel"/>
    <w:tmpl w:val="BEB0F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BF5BE2"/>
    <w:multiLevelType w:val="multilevel"/>
    <w:tmpl w:val="586ECD64"/>
    <w:lvl w:ilvl="0">
      <w:start w:val="1"/>
      <w:numFmt w:val="lowerLetter"/>
      <w:lvlText w:val="%1."/>
      <w:lvlJc w:val="left"/>
      <w:pPr>
        <w:ind w:left="360" w:hanging="360"/>
      </w:pPr>
      <w:rPr>
        <w:rFonts w:hint="default"/>
        <w:b/>
      </w:rPr>
    </w:lvl>
    <w:lvl w:ilvl="1">
      <w:start w:val="1"/>
      <w:numFmt w:val="lowerLetter"/>
      <w:lvlText w:val="%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0FC66AB"/>
    <w:multiLevelType w:val="hybridMultilevel"/>
    <w:tmpl w:val="1082BFF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4" w15:restartNumberingAfterBreak="0">
    <w:nsid w:val="31083A0F"/>
    <w:multiLevelType w:val="hybridMultilevel"/>
    <w:tmpl w:val="05AE3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4542C1"/>
    <w:multiLevelType w:val="hybridMultilevel"/>
    <w:tmpl w:val="F53453F8"/>
    <w:lvl w:ilvl="0" w:tplc="734A711A">
      <w:start w:val="1"/>
      <w:numFmt w:val="decimal"/>
      <w:lvlText w:val="%1."/>
      <w:lvlJc w:val="left"/>
      <w:pPr>
        <w:ind w:left="510" w:hanging="51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AA5F1D"/>
    <w:multiLevelType w:val="hybridMultilevel"/>
    <w:tmpl w:val="31F633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A64A99"/>
    <w:multiLevelType w:val="hybridMultilevel"/>
    <w:tmpl w:val="46A23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8D7E1E"/>
    <w:multiLevelType w:val="multilevel"/>
    <w:tmpl w:val="BCEC3834"/>
    <w:lvl w:ilvl="0">
      <w:start w:val="2"/>
      <w:numFmt w:val="lowerLetter"/>
      <w:lvlText w:val="%1."/>
      <w:lvlJc w:val="left"/>
      <w:pPr>
        <w:ind w:left="360" w:hanging="360"/>
      </w:pPr>
      <w:rPr>
        <w:rFonts w:hint="default"/>
        <w:b/>
      </w:rPr>
    </w:lvl>
    <w:lvl w:ilvl="1">
      <w:start w:val="1"/>
      <w:numFmt w:val="lowerLetter"/>
      <w:lvlText w:val="%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647C07"/>
    <w:multiLevelType w:val="hybridMultilevel"/>
    <w:tmpl w:val="B5F63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F351F8"/>
    <w:multiLevelType w:val="hybridMultilevel"/>
    <w:tmpl w:val="DB5E2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F456E4"/>
    <w:multiLevelType w:val="hybridMultilevel"/>
    <w:tmpl w:val="50067540"/>
    <w:lvl w:ilvl="0" w:tplc="404E7360">
      <w:start w:val="1"/>
      <w:numFmt w:val="bullet"/>
      <w:pStyle w:val="ListBullet3"/>
      <w:lvlText w:val=""/>
      <w:lvlJc w:val="left"/>
      <w:pPr>
        <w:tabs>
          <w:tab w:val="num" w:pos="1072"/>
        </w:tabs>
        <w:ind w:left="1072" w:hanging="358"/>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E14175"/>
    <w:multiLevelType w:val="hybridMultilevel"/>
    <w:tmpl w:val="EB9C4E62"/>
    <w:lvl w:ilvl="0" w:tplc="11BA498C">
      <w:start w:val="1"/>
      <w:numFmt w:val="decimal"/>
      <w:pStyle w:val="AgendaItem"/>
      <w:lvlText w:val="%1."/>
      <w:lvlJc w:val="left"/>
      <w:pPr>
        <w:tabs>
          <w:tab w:val="num" w:pos="340"/>
        </w:tabs>
        <w:ind w:left="340" w:hanging="34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462B186B"/>
    <w:multiLevelType w:val="hybridMultilevel"/>
    <w:tmpl w:val="F55EA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3F530B3"/>
    <w:multiLevelType w:val="hybridMultilevel"/>
    <w:tmpl w:val="B658FE82"/>
    <w:lvl w:ilvl="0" w:tplc="734A711A">
      <w:start w:val="1"/>
      <w:numFmt w:val="decimal"/>
      <w:lvlText w:val="%1."/>
      <w:lvlJc w:val="left"/>
      <w:pPr>
        <w:ind w:left="510" w:hanging="51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50206AA"/>
    <w:multiLevelType w:val="hybridMultilevel"/>
    <w:tmpl w:val="F6DAA956"/>
    <w:lvl w:ilvl="0" w:tplc="F6104E54">
      <w:start w:val="1"/>
      <w:numFmt w:val="lowerLetter"/>
      <w:lvlText w:val="%1."/>
      <w:lvlJc w:val="left"/>
      <w:pPr>
        <w:ind w:left="284" w:hanging="284"/>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5E1609"/>
    <w:multiLevelType w:val="hybridMultilevel"/>
    <w:tmpl w:val="24926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874828"/>
    <w:multiLevelType w:val="hybridMultilevel"/>
    <w:tmpl w:val="B85C3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9D7A61"/>
    <w:multiLevelType w:val="hybridMultilevel"/>
    <w:tmpl w:val="31DC39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87847E4"/>
    <w:multiLevelType w:val="hybridMultilevel"/>
    <w:tmpl w:val="92181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E21D85"/>
    <w:multiLevelType w:val="hybridMultilevel"/>
    <w:tmpl w:val="61E62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AC7483"/>
    <w:multiLevelType w:val="hybridMultilevel"/>
    <w:tmpl w:val="16E0D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1734C6"/>
    <w:multiLevelType w:val="hybridMultilevel"/>
    <w:tmpl w:val="288A7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C31F5C"/>
    <w:multiLevelType w:val="hybridMultilevel"/>
    <w:tmpl w:val="A9246FBC"/>
    <w:lvl w:ilvl="0" w:tplc="9F2A7ED2">
      <w:start w:val="1"/>
      <w:numFmt w:val="bullet"/>
      <w:pStyle w:val="ListBullet2"/>
      <w:lvlText w:val=""/>
      <w:lvlJc w:val="left"/>
      <w:pPr>
        <w:tabs>
          <w:tab w:val="num" w:pos="714"/>
        </w:tabs>
        <w:ind w:left="714"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2283D81"/>
    <w:multiLevelType w:val="hybridMultilevel"/>
    <w:tmpl w:val="F6DAA956"/>
    <w:lvl w:ilvl="0" w:tplc="F6104E54">
      <w:start w:val="1"/>
      <w:numFmt w:val="lowerLetter"/>
      <w:lvlText w:val="%1."/>
      <w:lvlJc w:val="left"/>
      <w:pPr>
        <w:ind w:left="284" w:hanging="284"/>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35B42A5"/>
    <w:multiLevelType w:val="hybridMultilevel"/>
    <w:tmpl w:val="0314919E"/>
    <w:lvl w:ilvl="0" w:tplc="BF0CCC80">
      <w:start w:val="1"/>
      <w:numFmt w:val="lowerLetter"/>
      <w:lvlText w:val="%1)"/>
      <w:lvlJc w:val="left"/>
      <w:pPr>
        <w:ind w:left="567" w:hanging="567"/>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3723B5D"/>
    <w:multiLevelType w:val="hybridMultilevel"/>
    <w:tmpl w:val="205E1142"/>
    <w:lvl w:ilvl="0" w:tplc="41245C10">
      <w:start w:val="3"/>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750A3F39"/>
    <w:multiLevelType w:val="hybridMultilevel"/>
    <w:tmpl w:val="3D2E927A"/>
    <w:lvl w:ilvl="0" w:tplc="41245C10">
      <w:start w:val="3"/>
      <w:numFmt w:val="bullet"/>
      <w:lvlText w:val=""/>
      <w:lvlJc w:val="left"/>
      <w:pPr>
        <w:ind w:left="360" w:hanging="360"/>
      </w:pPr>
      <w:rPr>
        <w:rFonts w:ascii="Symbol" w:eastAsiaTheme="minorEastAsia"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A5A2AFD"/>
    <w:multiLevelType w:val="multilevel"/>
    <w:tmpl w:val="9B8837D4"/>
    <w:lvl w:ilvl="0">
      <w:start w:val="1"/>
      <w:numFmt w:val="decimal"/>
      <w:pStyle w:val="Para1"/>
      <w:lvlText w:val="%1."/>
      <w:lvlJc w:val="left"/>
      <w:pPr>
        <w:tabs>
          <w:tab w:val="num" w:pos="720"/>
        </w:tabs>
        <w:ind w:left="720" w:hanging="720"/>
      </w:pPr>
      <w:rPr>
        <w:rFonts w:hint="default"/>
      </w:rPr>
    </w:lvl>
    <w:lvl w:ilvl="1">
      <w:start w:val="1"/>
      <w:numFmt w:val="decimal"/>
      <w:pStyle w:val="Para2"/>
      <w:lvlText w:val="%1.%2"/>
      <w:lvlJc w:val="left"/>
      <w:pPr>
        <w:tabs>
          <w:tab w:val="num" w:pos="720"/>
        </w:tabs>
        <w:ind w:left="720" w:hanging="720"/>
      </w:pPr>
      <w:rPr>
        <w:rFonts w:hint="default"/>
      </w:rPr>
    </w:lvl>
    <w:lvl w:ilvl="2">
      <w:start w:val="1"/>
      <w:numFmt w:val="decimal"/>
      <w:pStyle w:val="Para3"/>
      <w:lvlText w:val="%1.%2.%3"/>
      <w:lvlJc w:val="left"/>
      <w:pPr>
        <w:tabs>
          <w:tab w:val="num" w:pos="720"/>
        </w:tabs>
        <w:ind w:left="720" w:hanging="720"/>
      </w:pPr>
      <w:rPr>
        <w:rFonts w:hint="default"/>
      </w:rPr>
    </w:lvl>
    <w:lvl w:ilvl="3">
      <w:start w:val="1"/>
      <w:numFmt w:val="lowerLetter"/>
      <w:pStyle w:val="Para4"/>
      <w:lvlText w:val="%4)"/>
      <w:lvlJc w:val="left"/>
      <w:pPr>
        <w:tabs>
          <w:tab w:val="num" w:pos="1077"/>
        </w:tabs>
        <w:ind w:left="1077" w:hanging="357"/>
      </w:pPr>
      <w:rPr>
        <w:rFonts w:hint="default"/>
      </w:rPr>
    </w:lvl>
    <w:lvl w:ilvl="4">
      <w:start w:val="1"/>
      <w:numFmt w:val="lowerRoman"/>
      <w:pStyle w:val="Para5"/>
      <w:lvlText w:val="%5)"/>
      <w:lvlJc w:val="left"/>
      <w:pPr>
        <w:tabs>
          <w:tab w:val="num" w:pos="1531"/>
        </w:tabs>
        <w:ind w:left="1531" w:hanging="454"/>
      </w:pPr>
      <w:rPr>
        <w:rFonts w:hint="default"/>
      </w:rPr>
    </w:lvl>
    <w:lvl w:ilvl="5">
      <w:start w:val="1"/>
      <w:numFmt w:val="none"/>
      <w:suff w:val="nothing"/>
      <w:lvlText w:val=""/>
      <w:lvlJc w:val="left"/>
      <w:pPr>
        <w:ind w:left="720" w:firstLine="0"/>
      </w:pPr>
      <w:rPr>
        <w:rFonts w:hint="default"/>
      </w:rPr>
    </w:lvl>
    <w:lvl w:ilvl="6">
      <w:start w:val="1"/>
      <w:numFmt w:val="none"/>
      <w:suff w:val="nothing"/>
      <w:lvlText w:val=""/>
      <w:lvlJc w:val="left"/>
      <w:pPr>
        <w:ind w:left="1077" w:firstLine="0"/>
      </w:pPr>
      <w:rPr>
        <w:rFonts w:hint="default"/>
      </w:rPr>
    </w:lvl>
    <w:lvl w:ilvl="7">
      <w:start w:val="1"/>
      <w:numFmt w:val="none"/>
      <w:suff w:val="nothing"/>
      <w:lvlText w:val=""/>
      <w:lvlJc w:val="left"/>
      <w:pPr>
        <w:ind w:left="1531" w:firstLine="0"/>
      </w:pPr>
      <w:rPr>
        <w:rFonts w:hint="default"/>
      </w:rPr>
    </w:lvl>
    <w:lvl w:ilvl="8">
      <w:start w:val="1"/>
      <w:numFmt w:val="none"/>
      <w:suff w:val="nothing"/>
      <w:lvlText w:val=""/>
      <w:lvlJc w:val="left"/>
      <w:pPr>
        <w:ind w:left="4320" w:hanging="1440"/>
      </w:pPr>
      <w:rPr>
        <w:rFonts w:hint="default"/>
      </w:rPr>
    </w:lvl>
  </w:abstractNum>
  <w:abstractNum w:abstractNumId="39" w15:restartNumberingAfterBreak="0">
    <w:nsid w:val="7E874BE0"/>
    <w:multiLevelType w:val="hybridMultilevel"/>
    <w:tmpl w:val="DAE87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974456">
    <w:abstractNumId w:val="38"/>
  </w:num>
  <w:num w:numId="2" w16cid:durableId="1531722726">
    <w:abstractNumId w:val="0"/>
  </w:num>
  <w:num w:numId="3" w16cid:durableId="642076346">
    <w:abstractNumId w:val="33"/>
  </w:num>
  <w:num w:numId="4" w16cid:durableId="216823602">
    <w:abstractNumId w:val="21"/>
  </w:num>
  <w:num w:numId="5" w16cid:durableId="853108142">
    <w:abstractNumId w:val="22"/>
  </w:num>
  <w:num w:numId="6" w16cid:durableId="1272936055">
    <w:abstractNumId w:val="15"/>
  </w:num>
  <w:num w:numId="7" w16cid:durableId="120193767">
    <w:abstractNumId w:val="24"/>
  </w:num>
  <w:num w:numId="8" w16cid:durableId="789319486">
    <w:abstractNumId w:val="13"/>
  </w:num>
  <w:num w:numId="9" w16cid:durableId="1386249439">
    <w:abstractNumId w:val="28"/>
  </w:num>
  <w:num w:numId="10" w16cid:durableId="977681715">
    <w:abstractNumId w:val="11"/>
  </w:num>
  <w:num w:numId="11" w16cid:durableId="2107189561">
    <w:abstractNumId w:val="7"/>
  </w:num>
  <w:num w:numId="12" w16cid:durableId="1260524702">
    <w:abstractNumId w:val="9"/>
  </w:num>
  <w:num w:numId="13" w16cid:durableId="483937512">
    <w:abstractNumId w:val="16"/>
  </w:num>
  <w:num w:numId="14" w16cid:durableId="1323512360">
    <w:abstractNumId w:val="3"/>
  </w:num>
  <w:num w:numId="15" w16cid:durableId="950822530">
    <w:abstractNumId w:val="6"/>
  </w:num>
  <w:num w:numId="16" w16cid:durableId="1321232477">
    <w:abstractNumId w:val="4"/>
  </w:num>
  <w:num w:numId="17" w16cid:durableId="1781532344">
    <w:abstractNumId w:val="34"/>
  </w:num>
  <w:num w:numId="18" w16cid:durableId="86310945">
    <w:abstractNumId w:val="12"/>
  </w:num>
  <w:num w:numId="19" w16cid:durableId="252788541">
    <w:abstractNumId w:val="26"/>
  </w:num>
  <w:num w:numId="20" w16cid:durableId="2106073610">
    <w:abstractNumId w:val="31"/>
  </w:num>
  <w:num w:numId="21" w16cid:durableId="1409956670">
    <w:abstractNumId w:val="25"/>
  </w:num>
  <w:num w:numId="22" w16cid:durableId="135151370">
    <w:abstractNumId w:val="18"/>
  </w:num>
  <w:num w:numId="23" w16cid:durableId="369572826">
    <w:abstractNumId w:val="37"/>
  </w:num>
  <w:num w:numId="24" w16cid:durableId="1421172252">
    <w:abstractNumId w:val="35"/>
  </w:num>
  <w:num w:numId="25" w16cid:durableId="1685865334">
    <w:abstractNumId w:val="36"/>
  </w:num>
  <w:num w:numId="26" w16cid:durableId="577592725">
    <w:abstractNumId w:val="2"/>
  </w:num>
  <w:num w:numId="27" w16cid:durableId="927927720">
    <w:abstractNumId w:val="8"/>
  </w:num>
  <w:num w:numId="28" w16cid:durableId="650402421">
    <w:abstractNumId w:val="10"/>
  </w:num>
  <w:num w:numId="29" w16cid:durableId="1608539141">
    <w:abstractNumId w:val="32"/>
  </w:num>
  <w:num w:numId="30" w16cid:durableId="15157881">
    <w:abstractNumId w:val="23"/>
  </w:num>
  <w:num w:numId="31" w16cid:durableId="976031417">
    <w:abstractNumId w:val="39"/>
  </w:num>
  <w:num w:numId="32" w16cid:durableId="455100044">
    <w:abstractNumId w:val="27"/>
  </w:num>
  <w:num w:numId="33" w16cid:durableId="1283150483">
    <w:abstractNumId w:val="20"/>
  </w:num>
  <w:num w:numId="34" w16cid:durableId="1051031433">
    <w:abstractNumId w:val="17"/>
  </w:num>
  <w:num w:numId="35" w16cid:durableId="613286774">
    <w:abstractNumId w:val="30"/>
  </w:num>
  <w:num w:numId="36" w16cid:durableId="815683378">
    <w:abstractNumId w:val="1"/>
  </w:num>
  <w:num w:numId="37" w16cid:durableId="1345550034">
    <w:abstractNumId w:val="8"/>
    <w:lvlOverride w:ilvl="0">
      <w:startOverride w:val="1"/>
    </w:lvlOverride>
  </w:num>
  <w:num w:numId="38" w16cid:durableId="1643580565">
    <w:abstractNumId w:val="5"/>
  </w:num>
  <w:num w:numId="39" w16cid:durableId="1520242580">
    <w:abstractNumId w:val="29"/>
  </w:num>
  <w:num w:numId="40" w16cid:durableId="1297182319">
    <w:abstractNumId w:val="14"/>
  </w:num>
  <w:num w:numId="41" w16cid:durableId="1959330953">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6"/>
  <w:drawingGridVerticalSpacing w:val="6"/>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514"/>
    <w:rsid w:val="0000043D"/>
    <w:rsid w:val="0000087E"/>
    <w:rsid w:val="00015087"/>
    <w:rsid w:val="00063081"/>
    <w:rsid w:val="00066001"/>
    <w:rsid w:val="00071653"/>
    <w:rsid w:val="000824F4"/>
    <w:rsid w:val="00084128"/>
    <w:rsid w:val="000953DE"/>
    <w:rsid w:val="0009774D"/>
    <w:rsid w:val="000978E8"/>
    <w:rsid w:val="000C3814"/>
    <w:rsid w:val="000E728D"/>
    <w:rsid w:val="001125F2"/>
    <w:rsid w:val="001220CA"/>
    <w:rsid w:val="00147514"/>
    <w:rsid w:val="00150E73"/>
    <w:rsid w:val="00160287"/>
    <w:rsid w:val="00175861"/>
    <w:rsid w:val="0018144C"/>
    <w:rsid w:val="00182CBE"/>
    <w:rsid w:val="001840EA"/>
    <w:rsid w:val="00184C3F"/>
    <w:rsid w:val="00190F2A"/>
    <w:rsid w:val="001A07EA"/>
    <w:rsid w:val="001C57A5"/>
    <w:rsid w:val="001C5C5C"/>
    <w:rsid w:val="001D0B37"/>
    <w:rsid w:val="001D5201"/>
    <w:rsid w:val="001E47F8"/>
    <w:rsid w:val="001E746D"/>
    <w:rsid w:val="00200982"/>
    <w:rsid w:val="002033F4"/>
    <w:rsid w:val="00204766"/>
    <w:rsid w:val="00236BFE"/>
    <w:rsid w:val="002372BB"/>
    <w:rsid w:val="00241441"/>
    <w:rsid w:val="0024539C"/>
    <w:rsid w:val="00254722"/>
    <w:rsid w:val="002547F5"/>
    <w:rsid w:val="00260333"/>
    <w:rsid w:val="00260B1D"/>
    <w:rsid w:val="00286157"/>
    <w:rsid w:val="00286A60"/>
    <w:rsid w:val="0029789A"/>
    <w:rsid w:val="002A70BE"/>
    <w:rsid w:val="002B1384"/>
    <w:rsid w:val="002B44CF"/>
    <w:rsid w:val="002C5C67"/>
    <w:rsid w:val="002C5DA4"/>
    <w:rsid w:val="002C6198"/>
    <w:rsid w:val="002D4DF4"/>
    <w:rsid w:val="00313CC8"/>
    <w:rsid w:val="00313FD1"/>
    <w:rsid w:val="003178D9"/>
    <w:rsid w:val="0033484F"/>
    <w:rsid w:val="0034151E"/>
    <w:rsid w:val="00354BE0"/>
    <w:rsid w:val="00364B2C"/>
    <w:rsid w:val="003701F7"/>
    <w:rsid w:val="003705A0"/>
    <w:rsid w:val="003747AA"/>
    <w:rsid w:val="003B0262"/>
    <w:rsid w:val="003F2AC8"/>
    <w:rsid w:val="0040235F"/>
    <w:rsid w:val="00403EDC"/>
    <w:rsid w:val="00442677"/>
    <w:rsid w:val="004440BA"/>
    <w:rsid w:val="00446DCE"/>
    <w:rsid w:val="00454070"/>
    <w:rsid w:val="004605E6"/>
    <w:rsid w:val="00463797"/>
    <w:rsid w:val="00472405"/>
    <w:rsid w:val="00474D00"/>
    <w:rsid w:val="00482E69"/>
    <w:rsid w:val="00487152"/>
    <w:rsid w:val="004A2D02"/>
    <w:rsid w:val="004B2A50"/>
    <w:rsid w:val="004B5EF7"/>
    <w:rsid w:val="0051744C"/>
    <w:rsid w:val="00521B77"/>
    <w:rsid w:val="00522718"/>
    <w:rsid w:val="00524005"/>
    <w:rsid w:val="00533EBF"/>
    <w:rsid w:val="00534D12"/>
    <w:rsid w:val="00535F89"/>
    <w:rsid w:val="00541CE0"/>
    <w:rsid w:val="005534E1"/>
    <w:rsid w:val="00554F01"/>
    <w:rsid w:val="00573487"/>
    <w:rsid w:val="00582A4E"/>
    <w:rsid w:val="005949FA"/>
    <w:rsid w:val="00597C07"/>
    <w:rsid w:val="005A1DA6"/>
    <w:rsid w:val="005C4756"/>
    <w:rsid w:val="005D2FD8"/>
    <w:rsid w:val="005D44D1"/>
    <w:rsid w:val="005F7471"/>
    <w:rsid w:val="00615112"/>
    <w:rsid w:val="006166E7"/>
    <w:rsid w:val="006249FD"/>
    <w:rsid w:val="006256C0"/>
    <w:rsid w:val="00664A75"/>
    <w:rsid w:val="00674513"/>
    <w:rsid w:val="0067672B"/>
    <w:rsid w:val="00677E91"/>
    <w:rsid w:val="00695D76"/>
    <w:rsid w:val="006A5797"/>
    <w:rsid w:val="006B579A"/>
    <w:rsid w:val="006B595B"/>
    <w:rsid w:val="006F6E50"/>
    <w:rsid w:val="0070055C"/>
    <w:rsid w:val="0070376B"/>
    <w:rsid w:val="007348AE"/>
    <w:rsid w:val="00757DA5"/>
    <w:rsid w:val="00761108"/>
    <w:rsid w:val="00776129"/>
    <w:rsid w:val="0079197B"/>
    <w:rsid w:val="007C6FAA"/>
    <w:rsid w:val="007D20EA"/>
    <w:rsid w:val="007D3112"/>
    <w:rsid w:val="007E2D19"/>
    <w:rsid w:val="007F2AEA"/>
    <w:rsid w:val="00813A2C"/>
    <w:rsid w:val="0082020C"/>
    <w:rsid w:val="0082075E"/>
    <w:rsid w:val="00854B1E"/>
    <w:rsid w:val="00856B8A"/>
    <w:rsid w:val="00863EB1"/>
    <w:rsid w:val="00883499"/>
    <w:rsid w:val="00896968"/>
    <w:rsid w:val="008A01D4"/>
    <w:rsid w:val="008A343C"/>
    <w:rsid w:val="008C209E"/>
    <w:rsid w:val="008C4876"/>
    <w:rsid w:val="008F7741"/>
    <w:rsid w:val="00905646"/>
    <w:rsid w:val="009251C3"/>
    <w:rsid w:val="00926E34"/>
    <w:rsid w:val="00945F4B"/>
    <w:rsid w:val="009464AF"/>
    <w:rsid w:val="0095650F"/>
    <w:rsid w:val="00965BFB"/>
    <w:rsid w:val="00970E28"/>
    <w:rsid w:val="00971A2D"/>
    <w:rsid w:val="00972978"/>
    <w:rsid w:val="00983E7B"/>
    <w:rsid w:val="00984227"/>
    <w:rsid w:val="009A4D9B"/>
    <w:rsid w:val="009C25B8"/>
    <w:rsid w:val="009C568F"/>
    <w:rsid w:val="009E32EF"/>
    <w:rsid w:val="009F69D8"/>
    <w:rsid w:val="00A021B7"/>
    <w:rsid w:val="00A131D9"/>
    <w:rsid w:val="00A23226"/>
    <w:rsid w:val="00A27F9A"/>
    <w:rsid w:val="00A34296"/>
    <w:rsid w:val="00A405D2"/>
    <w:rsid w:val="00A521A9"/>
    <w:rsid w:val="00A57709"/>
    <w:rsid w:val="00A6016B"/>
    <w:rsid w:val="00A76F84"/>
    <w:rsid w:val="00A812D9"/>
    <w:rsid w:val="00A925C0"/>
    <w:rsid w:val="00AA3CB5"/>
    <w:rsid w:val="00AC2B17"/>
    <w:rsid w:val="00AD3AE1"/>
    <w:rsid w:val="00AE1CA0"/>
    <w:rsid w:val="00AE39DC"/>
    <w:rsid w:val="00AE4DC4"/>
    <w:rsid w:val="00AE77BB"/>
    <w:rsid w:val="00AF043F"/>
    <w:rsid w:val="00AF729B"/>
    <w:rsid w:val="00B14B29"/>
    <w:rsid w:val="00B25956"/>
    <w:rsid w:val="00B30E2D"/>
    <w:rsid w:val="00B31317"/>
    <w:rsid w:val="00B44F1B"/>
    <w:rsid w:val="00B623A1"/>
    <w:rsid w:val="00B721FE"/>
    <w:rsid w:val="00B75B56"/>
    <w:rsid w:val="00B84C12"/>
    <w:rsid w:val="00B9747F"/>
    <w:rsid w:val="00BB4A42"/>
    <w:rsid w:val="00BB5DB8"/>
    <w:rsid w:val="00BF1CC6"/>
    <w:rsid w:val="00BF66D7"/>
    <w:rsid w:val="00C066CF"/>
    <w:rsid w:val="00C10F42"/>
    <w:rsid w:val="00C547F5"/>
    <w:rsid w:val="00C907D0"/>
    <w:rsid w:val="00CA6D4B"/>
    <w:rsid w:val="00CB15D7"/>
    <w:rsid w:val="00CD04F0"/>
    <w:rsid w:val="00CE3A26"/>
    <w:rsid w:val="00CE71B0"/>
    <w:rsid w:val="00CF0E8B"/>
    <w:rsid w:val="00D16D9D"/>
    <w:rsid w:val="00D26FF1"/>
    <w:rsid w:val="00D347EE"/>
    <w:rsid w:val="00D54AA2"/>
    <w:rsid w:val="00D5587F"/>
    <w:rsid w:val="00D65B56"/>
    <w:rsid w:val="00D67D41"/>
    <w:rsid w:val="00D87351"/>
    <w:rsid w:val="00DA4F85"/>
    <w:rsid w:val="00DC4E2A"/>
    <w:rsid w:val="00DC5CB9"/>
    <w:rsid w:val="00DE7F1F"/>
    <w:rsid w:val="00DF15CB"/>
    <w:rsid w:val="00DF2094"/>
    <w:rsid w:val="00DF29A7"/>
    <w:rsid w:val="00E10212"/>
    <w:rsid w:val="00E25775"/>
    <w:rsid w:val="00E27AAF"/>
    <w:rsid w:val="00E31679"/>
    <w:rsid w:val="00E33772"/>
    <w:rsid w:val="00E363B8"/>
    <w:rsid w:val="00E44198"/>
    <w:rsid w:val="00E5405F"/>
    <w:rsid w:val="00E63AC1"/>
    <w:rsid w:val="00E90D9A"/>
    <w:rsid w:val="00E9602E"/>
    <w:rsid w:val="00E972EE"/>
    <w:rsid w:val="00ED2E52"/>
    <w:rsid w:val="00ED6CEC"/>
    <w:rsid w:val="00EE0787"/>
    <w:rsid w:val="00EE1CCC"/>
    <w:rsid w:val="00F847B3"/>
    <w:rsid w:val="00F85DED"/>
    <w:rsid w:val="00F90F90"/>
    <w:rsid w:val="00FB1EDC"/>
    <w:rsid w:val="00FC2ADA"/>
    <w:rsid w:val="00FD015D"/>
    <w:rsid w:val="00FE7BC2"/>
    <w:rsid w:val="00FF140B"/>
    <w:rsid w:val="0D1964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CF7FDE"/>
  <w15:chartTrackingRefBased/>
  <w15:docId w15:val="{B7E0BDE1-65AC-4379-8BA9-83311B2D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4F85"/>
    <w:pPr>
      <w:spacing w:before="120" w:after="120" w:line="360" w:lineRule="auto"/>
    </w:pPr>
    <w:rPr>
      <w:rFonts w:ascii="Lucida Sans" w:hAnsi="Lucida Sans"/>
      <w:sz w:val="18"/>
      <w:szCs w:val="24"/>
    </w:rPr>
  </w:style>
  <w:style w:type="paragraph" w:styleId="Heading1">
    <w:name w:val="heading 1"/>
    <w:basedOn w:val="Normal"/>
    <w:next w:val="Normal"/>
    <w:qFormat/>
    <w:rsid w:val="004B2A50"/>
    <w:pPr>
      <w:keepNext/>
      <w:spacing w:before="240" w:after="60"/>
      <w:outlineLvl w:val="0"/>
    </w:pPr>
    <w:rPr>
      <w:rFonts w:cs="Arial"/>
      <w:b/>
      <w:bCs/>
      <w:kern w:val="32"/>
      <w:sz w:val="32"/>
      <w:szCs w:val="32"/>
    </w:rPr>
  </w:style>
  <w:style w:type="paragraph" w:styleId="Heading2">
    <w:name w:val="heading 2"/>
    <w:basedOn w:val="Normal"/>
    <w:next w:val="Normal"/>
    <w:qFormat/>
    <w:rsid w:val="004B2A50"/>
    <w:pPr>
      <w:keepNext/>
      <w:spacing w:before="240" w:after="60"/>
      <w:outlineLvl w:val="1"/>
    </w:pPr>
    <w:rPr>
      <w:rFonts w:cs="Arial"/>
      <w:b/>
      <w:bCs/>
      <w:iCs/>
      <w:sz w:val="28"/>
      <w:szCs w:val="28"/>
    </w:rPr>
  </w:style>
  <w:style w:type="paragraph" w:styleId="Heading3">
    <w:name w:val="heading 3"/>
    <w:basedOn w:val="Normal"/>
    <w:next w:val="Normal"/>
    <w:qFormat/>
    <w:rsid w:val="00B75B56"/>
    <w:pPr>
      <w:keepNext/>
      <w:numPr>
        <w:numId w:val="27"/>
      </w:numPr>
      <w:spacing w:before="360" w:after="60"/>
      <w:ind w:left="357" w:hanging="357"/>
      <w:outlineLvl w:val="2"/>
    </w:pPr>
    <w:rPr>
      <w:rFonts w:cs="Arial"/>
      <w:b/>
      <w:b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rsid w:val="00856B8A"/>
    <w:pPr>
      <w:numPr>
        <w:numId w:val="2"/>
      </w:numPr>
    </w:pPr>
  </w:style>
  <w:style w:type="paragraph" w:styleId="Header">
    <w:name w:val="header"/>
    <w:basedOn w:val="Normal"/>
    <w:semiHidden/>
    <w:rsid w:val="00D16D9D"/>
    <w:pPr>
      <w:tabs>
        <w:tab w:val="center" w:pos="4153"/>
        <w:tab w:val="right" w:pos="8306"/>
      </w:tabs>
    </w:pPr>
    <w:rPr>
      <w:sz w:val="20"/>
    </w:rPr>
  </w:style>
  <w:style w:type="paragraph" w:styleId="Footer">
    <w:name w:val="footer"/>
    <w:basedOn w:val="Normal"/>
    <w:rsid w:val="00695D76"/>
    <w:pPr>
      <w:tabs>
        <w:tab w:val="center" w:pos="4820"/>
        <w:tab w:val="right" w:pos="9639"/>
      </w:tabs>
      <w:spacing w:line="240" w:lineRule="auto"/>
      <w:jc w:val="right"/>
    </w:pPr>
    <w:rPr>
      <w:sz w:val="16"/>
    </w:rPr>
  </w:style>
  <w:style w:type="paragraph" w:customStyle="1" w:styleId="Para1">
    <w:name w:val="Para1"/>
    <w:basedOn w:val="Normal"/>
    <w:rsid w:val="00313CC8"/>
    <w:pPr>
      <w:numPr>
        <w:numId w:val="1"/>
      </w:numPr>
    </w:pPr>
  </w:style>
  <w:style w:type="paragraph" w:customStyle="1" w:styleId="Para2">
    <w:name w:val="Para2"/>
    <w:basedOn w:val="Normal"/>
    <w:rsid w:val="00313CC8"/>
    <w:pPr>
      <w:numPr>
        <w:ilvl w:val="1"/>
        <w:numId w:val="1"/>
      </w:numPr>
      <w:tabs>
        <w:tab w:val="clear" w:pos="720"/>
        <w:tab w:val="num" w:pos="360"/>
      </w:tabs>
      <w:ind w:left="0" w:firstLine="0"/>
    </w:pPr>
  </w:style>
  <w:style w:type="paragraph" w:customStyle="1" w:styleId="Para3">
    <w:name w:val="Para3"/>
    <w:basedOn w:val="Normal"/>
    <w:rsid w:val="00313CC8"/>
    <w:pPr>
      <w:numPr>
        <w:ilvl w:val="2"/>
        <w:numId w:val="1"/>
      </w:numPr>
    </w:pPr>
  </w:style>
  <w:style w:type="paragraph" w:styleId="NormalIndent">
    <w:name w:val="Normal Indent"/>
    <w:basedOn w:val="Normal"/>
    <w:rsid w:val="00D16D9D"/>
    <w:pPr>
      <w:ind w:left="720"/>
    </w:pPr>
  </w:style>
  <w:style w:type="table" w:styleId="TableGrid">
    <w:name w:val="Table Grid"/>
    <w:basedOn w:val="TableNormal"/>
    <w:semiHidden/>
    <w:rsid w:val="00260B1D"/>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ListBullet2">
    <w:name w:val="List Bullet 2"/>
    <w:basedOn w:val="Normal"/>
    <w:rsid w:val="00856B8A"/>
    <w:pPr>
      <w:numPr>
        <w:numId w:val="3"/>
      </w:numPr>
    </w:pPr>
  </w:style>
  <w:style w:type="paragraph" w:styleId="ListBullet3">
    <w:name w:val="List Bullet 3"/>
    <w:basedOn w:val="Normal"/>
    <w:rsid w:val="00856B8A"/>
    <w:pPr>
      <w:numPr>
        <w:numId w:val="4"/>
      </w:numPr>
    </w:pPr>
  </w:style>
  <w:style w:type="paragraph" w:customStyle="1" w:styleId="Tabletext">
    <w:name w:val="Table text"/>
    <w:basedOn w:val="Normal"/>
    <w:rsid w:val="00DA4F85"/>
    <w:pPr>
      <w:spacing w:before="0" w:after="0" w:line="240" w:lineRule="auto"/>
    </w:pPr>
    <w:rPr>
      <w:sz w:val="20"/>
    </w:rPr>
  </w:style>
  <w:style w:type="paragraph" w:styleId="FootnoteText">
    <w:name w:val="footnote text"/>
    <w:basedOn w:val="Normal"/>
    <w:semiHidden/>
    <w:rsid w:val="00260B1D"/>
    <w:rPr>
      <w:sz w:val="20"/>
      <w:szCs w:val="20"/>
    </w:rPr>
  </w:style>
  <w:style w:type="character" w:styleId="FootnoteReference">
    <w:name w:val="footnote reference"/>
    <w:semiHidden/>
    <w:rsid w:val="00260B1D"/>
    <w:rPr>
      <w:vertAlign w:val="superscript"/>
    </w:rPr>
  </w:style>
  <w:style w:type="table" w:customStyle="1" w:styleId="SUTable">
    <w:name w:val="SU Table"/>
    <w:basedOn w:val="TableNormal"/>
    <w:semiHidden/>
    <w:rsid w:val="000824F4"/>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TOC3">
    <w:name w:val="toc 3"/>
    <w:basedOn w:val="Normal"/>
    <w:next w:val="Normal"/>
    <w:autoRedefine/>
    <w:semiHidden/>
    <w:rsid w:val="007F2AEA"/>
    <w:pPr>
      <w:tabs>
        <w:tab w:val="right" w:leader="dot" w:pos="9060"/>
      </w:tabs>
      <w:ind w:right="284"/>
    </w:pPr>
  </w:style>
  <w:style w:type="paragraph" w:styleId="TOC1">
    <w:name w:val="toc 1"/>
    <w:basedOn w:val="Normal"/>
    <w:next w:val="Normal"/>
    <w:autoRedefine/>
    <w:semiHidden/>
    <w:rsid w:val="007F2AEA"/>
    <w:pPr>
      <w:tabs>
        <w:tab w:val="right" w:leader="dot" w:pos="9071"/>
      </w:tabs>
      <w:ind w:right="284"/>
    </w:pPr>
    <w:rPr>
      <w:b/>
      <w:sz w:val="28"/>
    </w:rPr>
  </w:style>
  <w:style w:type="paragraph" w:styleId="TOC2">
    <w:name w:val="toc 2"/>
    <w:basedOn w:val="Normal"/>
    <w:next w:val="Normal"/>
    <w:autoRedefine/>
    <w:semiHidden/>
    <w:rsid w:val="007F2AEA"/>
    <w:pPr>
      <w:tabs>
        <w:tab w:val="right" w:leader="dot" w:pos="9060"/>
      </w:tabs>
      <w:ind w:right="284"/>
    </w:pPr>
    <w:rPr>
      <w:sz w:val="26"/>
    </w:rPr>
  </w:style>
  <w:style w:type="paragraph" w:styleId="Caption">
    <w:name w:val="caption"/>
    <w:basedOn w:val="Normal"/>
    <w:next w:val="Normal"/>
    <w:qFormat/>
    <w:rsid w:val="00364B2C"/>
    <w:rPr>
      <w:b/>
      <w:bCs/>
      <w:szCs w:val="20"/>
    </w:rPr>
  </w:style>
  <w:style w:type="paragraph" w:styleId="TableofFigures">
    <w:name w:val="table of figures"/>
    <w:basedOn w:val="Normal"/>
    <w:next w:val="Normal"/>
    <w:semiHidden/>
    <w:rsid w:val="007F2AEA"/>
    <w:pPr>
      <w:ind w:right="284"/>
    </w:pPr>
  </w:style>
  <w:style w:type="paragraph" w:customStyle="1" w:styleId="Contentsheading">
    <w:name w:val="Contents heading"/>
    <w:basedOn w:val="Normal"/>
    <w:semiHidden/>
    <w:rsid w:val="001C5C5C"/>
    <w:pPr>
      <w:spacing w:before="360"/>
    </w:pPr>
    <w:rPr>
      <w:sz w:val="36"/>
    </w:rPr>
  </w:style>
  <w:style w:type="paragraph" w:customStyle="1" w:styleId="Para4">
    <w:name w:val="Para4"/>
    <w:basedOn w:val="Normal"/>
    <w:rsid w:val="00313CC8"/>
    <w:pPr>
      <w:numPr>
        <w:ilvl w:val="3"/>
        <w:numId w:val="1"/>
      </w:numPr>
    </w:pPr>
  </w:style>
  <w:style w:type="paragraph" w:customStyle="1" w:styleId="Para5">
    <w:name w:val="Para5"/>
    <w:basedOn w:val="Normal"/>
    <w:rsid w:val="00313CC8"/>
    <w:pPr>
      <w:numPr>
        <w:ilvl w:val="4"/>
        <w:numId w:val="1"/>
      </w:numPr>
    </w:pPr>
  </w:style>
  <w:style w:type="paragraph" w:customStyle="1" w:styleId="NormalIndent2">
    <w:name w:val="Normal Indent 2"/>
    <w:basedOn w:val="NormalIndent"/>
    <w:rsid w:val="00D16D9D"/>
    <w:pPr>
      <w:ind w:left="1080"/>
    </w:pPr>
  </w:style>
  <w:style w:type="paragraph" w:customStyle="1" w:styleId="DocTitle">
    <w:name w:val="DocTitle"/>
    <w:basedOn w:val="Normal"/>
    <w:rsid w:val="00AF043F"/>
    <w:pPr>
      <w:spacing w:after="60"/>
    </w:pPr>
    <w:rPr>
      <w:rFonts w:ascii="Georgia" w:hAnsi="Georgia"/>
      <w:color w:val="808080"/>
      <w:sz w:val="60"/>
    </w:rPr>
  </w:style>
  <w:style w:type="paragraph" w:customStyle="1" w:styleId="DocSubtitle">
    <w:name w:val="DocSubtitle"/>
    <w:basedOn w:val="DocTitle"/>
    <w:rsid w:val="00E363B8"/>
    <w:pPr>
      <w:spacing w:before="240" w:after="140"/>
    </w:pPr>
    <w:rPr>
      <w:rFonts w:ascii="Lucida Sans" w:hAnsi="Lucida Sans"/>
      <w:b/>
      <w:sz w:val="22"/>
    </w:rPr>
  </w:style>
  <w:style w:type="paragraph" w:customStyle="1" w:styleId="Headerdetails">
    <w:name w:val="Header details"/>
    <w:basedOn w:val="Normal"/>
    <w:rsid w:val="00071653"/>
    <w:pPr>
      <w:spacing w:after="60" w:line="300" w:lineRule="exact"/>
    </w:pPr>
  </w:style>
  <w:style w:type="character" w:styleId="CommentReference">
    <w:name w:val="annotation reference"/>
    <w:semiHidden/>
    <w:rsid w:val="00AA3CB5"/>
    <w:rPr>
      <w:sz w:val="16"/>
      <w:szCs w:val="16"/>
    </w:rPr>
  </w:style>
  <w:style w:type="paragraph" w:styleId="CommentText">
    <w:name w:val="annotation text"/>
    <w:basedOn w:val="Normal"/>
    <w:semiHidden/>
    <w:rsid w:val="00AA3CB5"/>
    <w:rPr>
      <w:sz w:val="20"/>
      <w:szCs w:val="20"/>
    </w:rPr>
  </w:style>
  <w:style w:type="paragraph" w:styleId="CommentSubject">
    <w:name w:val="annotation subject"/>
    <w:basedOn w:val="CommentText"/>
    <w:next w:val="CommentText"/>
    <w:semiHidden/>
    <w:rsid w:val="00AA3CB5"/>
    <w:rPr>
      <w:b/>
      <w:bCs/>
    </w:rPr>
  </w:style>
  <w:style w:type="paragraph" w:styleId="BalloonText">
    <w:name w:val="Balloon Text"/>
    <w:basedOn w:val="Normal"/>
    <w:semiHidden/>
    <w:rsid w:val="00AA3CB5"/>
    <w:rPr>
      <w:rFonts w:ascii="Tahoma" w:hAnsi="Tahoma" w:cs="Tahoma"/>
      <w:sz w:val="16"/>
      <w:szCs w:val="16"/>
    </w:rPr>
  </w:style>
  <w:style w:type="paragraph" w:customStyle="1" w:styleId="AgendaItem">
    <w:name w:val="Agenda Item"/>
    <w:basedOn w:val="Normal"/>
    <w:rsid w:val="00761108"/>
    <w:pPr>
      <w:numPr>
        <w:numId w:val="5"/>
      </w:numPr>
      <w:spacing w:after="140"/>
    </w:pPr>
  </w:style>
  <w:style w:type="paragraph" w:customStyle="1" w:styleId="Address">
    <w:name w:val="Address"/>
    <w:basedOn w:val="Normal"/>
    <w:rsid w:val="005D44D1"/>
  </w:style>
  <w:style w:type="paragraph" w:customStyle="1" w:styleId="ContinuationFooter">
    <w:name w:val="Continuation Footer"/>
    <w:basedOn w:val="Footer"/>
    <w:rsid w:val="00ED2E52"/>
    <w:rPr>
      <w:noProof/>
      <w:szCs w:val="17"/>
    </w:rPr>
  </w:style>
  <w:style w:type="paragraph" w:styleId="ListParagraph">
    <w:name w:val="List Paragraph"/>
    <w:basedOn w:val="Normal"/>
    <w:uiPriority w:val="34"/>
    <w:qFormat/>
    <w:rsid w:val="00B75B56"/>
    <w:pPr>
      <w:ind w:left="720"/>
      <w:contextualSpacing/>
    </w:pPr>
  </w:style>
  <w:style w:type="character" w:styleId="Hyperlink">
    <w:name w:val="Hyperlink"/>
    <w:uiPriority w:val="99"/>
    <w:unhideWhenUsed/>
    <w:rsid w:val="002B44CF"/>
    <w:rPr>
      <w:color w:val="0000FF"/>
      <w:u w:val="single"/>
    </w:rPr>
  </w:style>
  <w:style w:type="character" w:styleId="SubtleEmphasis">
    <w:name w:val="Subtle Emphasis"/>
    <w:uiPriority w:val="19"/>
    <w:qFormat/>
    <w:rsid w:val="00984227"/>
    <w:rPr>
      <w:i/>
      <w:iCs/>
      <w:color w:val="808080"/>
    </w:rPr>
  </w:style>
  <w:style w:type="character" w:styleId="Strong">
    <w:name w:val="Strong"/>
    <w:basedOn w:val="DefaultParagraphFont"/>
    <w:uiPriority w:val="22"/>
    <w:qFormat/>
    <w:rsid w:val="00AE77BB"/>
    <w:rPr>
      <w:b/>
      <w:bCs/>
    </w:rPr>
  </w:style>
  <w:style w:type="character" w:styleId="FollowedHyperlink">
    <w:name w:val="FollowedHyperlink"/>
    <w:basedOn w:val="DefaultParagraphFont"/>
    <w:rsid w:val="00200982"/>
    <w:rPr>
      <w:color w:val="954F72" w:themeColor="followedHyperlink"/>
      <w:u w:val="single"/>
    </w:rPr>
  </w:style>
  <w:style w:type="paragraph" w:styleId="EndnoteText">
    <w:name w:val="endnote text"/>
    <w:basedOn w:val="Normal"/>
    <w:link w:val="EndnoteTextChar"/>
    <w:rsid w:val="005D2FD8"/>
    <w:pPr>
      <w:spacing w:line="240" w:lineRule="auto"/>
    </w:pPr>
    <w:rPr>
      <w:sz w:val="20"/>
      <w:szCs w:val="20"/>
    </w:rPr>
  </w:style>
  <w:style w:type="character" w:customStyle="1" w:styleId="EndnoteTextChar">
    <w:name w:val="Endnote Text Char"/>
    <w:basedOn w:val="DefaultParagraphFont"/>
    <w:link w:val="EndnoteText"/>
    <w:rsid w:val="005D2FD8"/>
    <w:rPr>
      <w:rFonts w:ascii="Lucida Sans" w:hAnsi="Lucida Sans"/>
    </w:rPr>
  </w:style>
  <w:style w:type="character" w:styleId="EndnoteReference">
    <w:name w:val="endnote reference"/>
    <w:basedOn w:val="DefaultParagraphFont"/>
    <w:rsid w:val="005D2FD8"/>
    <w:rPr>
      <w:vertAlign w:val="superscript"/>
    </w:rPr>
  </w:style>
  <w:style w:type="table" w:customStyle="1" w:styleId="TableGrid0">
    <w:name w:val="TableGrid"/>
    <w:rsid w:val="005D2FD8"/>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54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763018">
      <w:bodyDiv w:val="1"/>
      <w:marLeft w:val="0"/>
      <w:marRight w:val="0"/>
      <w:marTop w:val="0"/>
      <w:marBottom w:val="0"/>
      <w:divBdr>
        <w:top w:val="none" w:sz="0" w:space="0" w:color="auto"/>
        <w:left w:val="none" w:sz="0" w:space="0" w:color="auto"/>
        <w:bottom w:val="none" w:sz="0" w:space="0" w:color="auto"/>
        <w:right w:val="none" w:sz="0" w:space="0" w:color="auto"/>
      </w:divBdr>
    </w:div>
    <w:div w:id="820269656">
      <w:bodyDiv w:val="1"/>
      <w:marLeft w:val="0"/>
      <w:marRight w:val="0"/>
      <w:marTop w:val="0"/>
      <w:marBottom w:val="0"/>
      <w:divBdr>
        <w:top w:val="none" w:sz="0" w:space="0" w:color="auto"/>
        <w:left w:val="none" w:sz="0" w:space="0" w:color="auto"/>
        <w:bottom w:val="none" w:sz="0" w:space="0" w:color="auto"/>
        <w:right w:val="none" w:sz="0" w:space="0" w:color="auto"/>
      </w:divBdr>
    </w:div>
    <w:div w:id="1613240744">
      <w:bodyDiv w:val="1"/>
      <w:marLeft w:val="0"/>
      <w:marRight w:val="0"/>
      <w:marTop w:val="0"/>
      <w:marBottom w:val="0"/>
      <w:divBdr>
        <w:top w:val="none" w:sz="0" w:space="0" w:color="auto"/>
        <w:left w:val="none" w:sz="0" w:space="0" w:color="auto"/>
        <w:bottom w:val="none" w:sz="0" w:space="0" w:color="auto"/>
        <w:right w:val="none" w:sz="0" w:space="0" w:color="auto"/>
      </w:divBdr>
    </w:div>
    <w:div w:id="192298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southampton.ac.uk/about/governance/regulations-policies/policies/research-data-management" TargetMode="External"/><Relationship Id="rId26" Type="http://schemas.openxmlformats.org/officeDocument/2006/relationships/hyperlink" Target="https://library.soton.ac.uk/researchdata/destruction" TargetMode="External"/><Relationship Id="rId3" Type="http://schemas.openxmlformats.org/officeDocument/2006/relationships/customXml" Target="../customXml/item3.xml"/><Relationship Id="rId21" Type="http://schemas.openxmlformats.org/officeDocument/2006/relationships/hyperlink" Target="https://www.southampton.ac.uk/about/governance/regulations-policies/policies/open-acces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sotonac.sharepoint.com/teams/CyberSecurity"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southampton.ac.uk/about/governance/regulations-policies/policies/research-data-managemen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afesend.soton.ac.uk/"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otonac.sharepoint.com/teams/InformationGovernanceDataProtection"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library.soton.ac.uk/researchdata/ph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southampton.ac.uk/about/governance/regulations-policies/policies/ethics" TargetMode="External"/><Relationship Id="rId27"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stark\AppData\Roaming\Microsoft\Templates\UOS%20Templates\SU_Agenda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BCFBD8D4285B24C9E51550FB6B8B58F" ma:contentTypeVersion="4" ma:contentTypeDescription="Create a new document." ma:contentTypeScope="" ma:versionID="225ae8f6120b961e517b57b632793b89">
  <xsd:schema xmlns:xsd="http://www.w3.org/2001/XMLSchema" xmlns:xs="http://www.w3.org/2001/XMLSchema" xmlns:p="http://schemas.microsoft.com/office/2006/metadata/properties" xmlns:ns2="28c9feb2-0eac-471f-8e1a-040490f495be" targetNamespace="http://schemas.microsoft.com/office/2006/metadata/properties" ma:root="true" ma:fieldsID="58e801bf794c141c5f69681938a8dbca" ns2:_="">
    <xsd:import namespace="28c9feb2-0eac-471f-8e1a-040490f495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c9feb2-0eac-471f-8e1a-040490f495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CCADB-B8B3-465C-A602-F47E51DAB49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4BE8E9-C8EA-4B94-B878-BCB9C452C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c9feb2-0eac-471f-8e1a-040490f49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D484EF-4AA8-43C0-BB09-7E3C35DC6207}">
  <ds:schemaRefs>
    <ds:schemaRef ds:uri="http://schemas.microsoft.com/sharepoint/v3/contenttype/forms"/>
  </ds:schemaRefs>
</ds:datastoreItem>
</file>

<file path=customXml/itemProps4.xml><?xml version="1.0" encoding="utf-8"?>
<ds:datastoreItem xmlns:ds="http://schemas.openxmlformats.org/officeDocument/2006/customXml" ds:itemID="{204DCF0B-5B8E-4F2A-8666-C50401A7A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SU_Agenda_template.dot</Template>
  <TotalTime>75</TotalTime>
  <Pages>9</Pages>
  <Words>2452</Words>
  <Characters>13196</Characters>
  <Application>Microsoft Office Word</Application>
  <DocSecurity>0</DocSecurity>
  <Lines>295</Lines>
  <Paragraphs>172</Paragraphs>
  <ScaleCrop>false</ScaleCrop>
  <Company>Southampton University</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 template</dc:title>
  <dc:subject/>
  <dc:creator>Stark I.A.</dc:creator>
  <cp:keywords>V0.1</cp:keywords>
  <dc:description/>
  <cp:lastModifiedBy>Andrew Poile</cp:lastModifiedBy>
  <cp:revision>30</cp:revision>
  <cp:lastPrinted>2018-11-21T09:47:00Z</cp:lastPrinted>
  <dcterms:created xsi:type="dcterms:W3CDTF">2025-10-15T15:37:00Z</dcterms:created>
  <dcterms:modified xsi:type="dcterms:W3CDTF">2025-12-22T12:53:00Z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0x0101009BCFBD8D4285B24C9E51550FB6B8B58F</vt:lpwstr>
  </property>
  <property fmtid="{D5CDD505-2E9C-101B-9397-08002B2CF9AE}" pid="3" name="PublishingRollupImage">
    <vt:lpwstr/>
  </property>
  <property fmtid="{D5CDD505-2E9C-101B-9397-08002B2CF9AE}" pid="4" name="PublishingContactEmail">
    <vt:lpwstr/>
  </property>
  <property fmtid="{D5CDD505-2E9C-101B-9397-08002B2CF9AE}" pid="5" name="PublishingVariationRelationshipLinkFieldID">
    <vt:lpwstr>, </vt:lpwstr>
  </property>
  <property fmtid="{D5CDD505-2E9C-101B-9397-08002B2CF9AE}" pid="6" name="PublishingVariationGroupID">
    <vt:lpwstr/>
  </property>
  <property fmtid="{D5CDD505-2E9C-101B-9397-08002B2CF9AE}" pid="7" name="Audience">
    <vt:lpwstr/>
  </property>
  <property fmtid="{D5CDD505-2E9C-101B-9397-08002B2CF9AE}" pid="8" name="PublishingExpirationDate">
    <vt:lpwstr/>
  </property>
  <property fmtid="{D5CDD505-2E9C-101B-9397-08002B2CF9AE}" pid="9" name="PublishingContactPicture">
    <vt:lpwstr>, </vt:lpwstr>
  </property>
  <property fmtid="{D5CDD505-2E9C-101B-9397-08002B2CF9AE}" pid="10" name="PublishingStartDate">
    <vt:lpwstr/>
  </property>
  <property fmtid="{D5CDD505-2E9C-101B-9397-08002B2CF9AE}" pid="11" name="PublishingContact">
    <vt:lpwstr/>
  </property>
  <property fmtid="{D5CDD505-2E9C-101B-9397-08002B2CF9AE}" pid="12" name="PublishingContactName">
    <vt:lpwstr/>
  </property>
  <property fmtid="{D5CDD505-2E9C-101B-9397-08002B2CF9AE}" pid="13" name="Comments">
    <vt:lpwstr/>
  </property>
  <property fmtid="{D5CDD505-2E9C-101B-9397-08002B2CF9AE}" pid="14" name="MediaServiceImageTags">
    <vt:lpwstr/>
  </property>
</Properties>
</file>